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6893" w14:textId="5D45A46A" w:rsidR="00713FF6" w:rsidRPr="00917C37" w:rsidRDefault="00BD4E9B" w:rsidP="00DA5277">
      <w:pPr>
        <w:spacing w:line="276" w:lineRule="auto"/>
        <w:jc w:val="both"/>
        <w:rPr>
          <w:rFonts w:ascii="Trebuchet MS" w:hAnsi="Trebuchet MS" w:cs="Arial"/>
          <w:b/>
          <w:szCs w:val="24"/>
          <w:lang w:val="id-ID"/>
        </w:rPr>
      </w:pPr>
      <w:r w:rsidRPr="00350584">
        <w:rPr>
          <w:rFonts w:ascii="Trebuchet MS" w:hAnsi="Trebuchet MS" w:cs="Arial"/>
          <w:noProof/>
        </w:rPr>
        <w:drawing>
          <wp:anchor distT="0" distB="0" distL="114300" distR="114300" simplePos="0" relativeHeight="251651584" behindDoc="1" locked="0" layoutInCell="1" allowOverlap="1" wp14:anchorId="2C409B54" wp14:editId="0E3DB015">
            <wp:simplePos x="0" y="0"/>
            <wp:positionH relativeFrom="column">
              <wp:posOffset>-892810</wp:posOffset>
            </wp:positionH>
            <wp:positionV relativeFrom="paragraph">
              <wp:posOffset>-882015</wp:posOffset>
            </wp:positionV>
            <wp:extent cx="7505700" cy="571500"/>
            <wp:effectExtent l="0" t="0" r="0" b="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67E4" w:rsidRPr="00350584">
        <w:rPr>
          <w:rFonts w:ascii="Trebuchet MS" w:hAnsi="Trebuchet MS" w:cs="Arial"/>
          <w:b/>
          <w:szCs w:val="24"/>
          <w:lang w:val="id-ID"/>
        </w:rPr>
        <w:t xml:space="preserve"> </w:t>
      </w:r>
      <w:r w:rsidR="00F61CCC" w:rsidRPr="00350584">
        <w:rPr>
          <w:rFonts w:ascii="Trebuchet MS" w:hAnsi="Trebuchet MS" w:cs="Arial"/>
          <w:b/>
          <w:szCs w:val="24"/>
        </w:rPr>
        <w:t xml:space="preserve">LAPORAN SITUASI </w:t>
      </w:r>
      <w:r w:rsidR="00917C37">
        <w:rPr>
          <w:rFonts w:ascii="Trebuchet MS" w:hAnsi="Trebuchet MS" w:cs="Arial"/>
          <w:b/>
          <w:szCs w:val="24"/>
          <w:lang w:val="id-ID"/>
        </w:rPr>
        <w:t>AWAL</w:t>
      </w:r>
      <w:r w:rsidR="008B0BFB">
        <w:rPr>
          <w:rFonts w:ascii="Trebuchet MS" w:hAnsi="Trebuchet MS" w:cs="Arial"/>
          <w:b/>
          <w:szCs w:val="24"/>
          <w:lang w:val="id-ID"/>
        </w:rPr>
        <w:t xml:space="preserve"> </w:t>
      </w:r>
    </w:p>
    <w:p w14:paraId="1729A6FF" w14:textId="77777777" w:rsidR="00713FF6" w:rsidRPr="00350584" w:rsidRDefault="00713FF6" w:rsidP="00713FF6">
      <w:pPr>
        <w:spacing w:line="276" w:lineRule="auto"/>
        <w:jc w:val="both"/>
        <w:rPr>
          <w:rFonts w:ascii="Trebuchet MS" w:hAnsi="Trebuchet MS" w:cs="Arial"/>
          <w:b/>
          <w:szCs w:val="24"/>
        </w:rPr>
      </w:pPr>
    </w:p>
    <w:tbl>
      <w:tblPr>
        <w:tblW w:w="9180" w:type="dxa"/>
        <w:tblInd w:w="10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2430"/>
        <w:gridCol w:w="6750"/>
      </w:tblGrid>
      <w:tr w:rsidR="00EF0412" w:rsidRPr="00350584" w14:paraId="595E93BA" w14:textId="77777777" w:rsidTr="004024C8">
        <w:tc>
          <w:tcPr>
            <w:tcW w:w="2430" w:type="dxa"/>
            <w:tcBorders>
              <w:bottom w:val="single" w:sz="24" w:space="0" w:color="C0504D"/>
            </w:tcBorders>
            <w:shd w:val="clear" w:color="auto" w:fill="FFFFFF"/>
            <w:vAlign w:val="center"/>
          </w:tcPr>
          <w:p w14:paraId="33F84513" w14:textId="77777777" w:rsidR="00713FF6" w:rsidRPr="00350584" w:rsidRDefault="00713FF6" w:rsidP="00EF0412">
            <w:pPr>
              <w:spacing w:line="276" w:lineRule="auto"/>
              <w:jc w:val="left"/>
              <w:rPr>
                <w:rFonts w:ascii="Trebuchet MS" w:hAnsi="Trebuchet MS" w:cs="Arial"/>
                <w:b/>
                <w:color w:val="000000"/>
                <w:sz w:val="24"/>
                <w:szCs w:val="24"/>
              </w:rPr>
            </w:pPr>
            <w:r w:rsidRPr="00350584">
              <w:rPr>
                <w:rFonts w:ascii="Trebuchet MS" w:hAnsi="Trebuchet MS" w:cs="Arial"/>
                <w:b/>
                <w:sz w:val="24"/>
                <w:szCs w:val="24"/>
                <w:lang w:val="id-ID"/>
              </w:rPr>
              <w:t>Kejadian Bencana</w:t>
            </w:r>
          </w:p>
        </w:tc>
        <w:tc>
          <w:tcPr>
            <w:tcW w:w="6750" w:type="dxa"/>
            <w:tcBorders>
              <w:bottom w:val="single" w:sz="24" w:space="0" w:color="C0504D"/>
              <w:right w:val="nil"/>
            </w:tcBorders>
            <w:shd w:val="clear" w:color="auto" w:fill="FFFFFF"/>
            <w:vAlign w:val="center"/>
          </w:tcPr>
          <w:p w14:paraId="567ECBD5" w14:textId="7D8F90B7" w:rsidR="00713FF6" w:rsidRPr="00917C37" w:rsidRDefault="00713FF6" w:rsidP="00496FFB">
            <w:pPr>
              <w:spacing w:line="276" w:lineRule="auto"/>
              <w:jc w:val="left"/>
              <w:rPr>
                <w:rFonts w:ascii="Trebuchet MS" w:hAnsi="Trebuchet MS" w:cs="Arial"/>
                <w:b/>
                <w:color w:val="000000"/>
                <w:sz w:val="24"/>
                <w:szCs w:val="24"/>
                <w:lang w:val="id-ID"/>
              </w:rPr>
            </w:pPr>
            <w:r w:rsidRPr="00350584">
              <w:rPr>
                <w:rFonts w:ascii="Trebuchet MS" w:hAnsi="Trebuchet MS" w:cs="Arial"/>
                <w:b/>
                <w:color w:val="000000"/>
                <w:sz w:val="24"/>
                <w:szCs w:val="24"/>
              </w:rPr>
              <w:t>:</w:t>
            </w:r>
            <w:r w:rsidR="005B2EC0">
              <w:rPr>
                <w:rFonts w:ascii="Trebuchet MS" w:hAnsi="Trebuchet MS" w:cs="Arial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B413C">
              <w:rPr>
                <w:rFonts w:ascii="Trebuchet MS" w:hAnsi="Trebuchet MS" w:cs="Arial"/>
                <w:b/>
                <w:color w:val="000000"/>
                <w:sz w:val="24"/>
                <w:szCs w:val="24"/>
              </w:rPr>
              <w:t>Banjir</w:t>
            </w:r>
            <w:proofErr w:type="spellEnd"/>
          </w:p>
        </w:tc>
      </w:tr>
      <w:tr w:rsidR="00EF0412" w:rsidRPr="00350584" w14:paraId="312E6AAB" w14:textId="77777777" w:rsidTr="004024C8">
        <w:tc>
          <w:tcPr>
            <w:tcW w:w="2430" w:type="dxa"/>
            <w:tcBorders>
              <w:top w:val="nil"/>
              <w:right w:val="single" w:sz="8" w:space="0" w:color="C0504D"/>
            </w:tcBorders>
            <w:shd w:val="clear" w:color="auto" w:fill="FFFFFF"/>
            <w:vAlign w:val="center"/>
          </w:tcPr>
          <w:p w14:paraId="1C562F3F" w14:textId="77777777" w:rsidR="00713FF6" w:rsidRPr="00350584" w:rsidRDefault="00713FF6" w:rsidP="00EF0412">
            <w:pPr>
              <w:spacing w:line="276" w:lineRule="auto"/>
              <w:jc w:val="left"/>
              <w:rPr>
                <w:rFonts w:ascii="Trebuchet MS" w:hAnsi="Trebuchet MS" w:cs="Arial"/>
                <w:b/>
                <w:sz w:val="24"/>
                <w:szCs w:val="24"/>
              </w:rPr>
            </w:pPr>
            <w:r w:rsidRPr="00350584">
              <w:rPr>
                <w:rFonts w:ascii="Trebuchet MS" w:hAnsi="Trebuchet MS" w:cs="Arial"/>
                <w:b/>
                <w:sz w:val="24"/>
                <w:szCs w:val="24"/>
              </w:rPr>
              <w:t>Lokasi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</w:tcBorders>
            <w:shd w:val="clear" w:color="auto" w:fill="EFD3D2"/>
            <w:vAlign w:val="center"/>
          </w:tcPr>
          <w:p w14:paraId="315F5436" w14:textId="18E6E281" w:rsidR="0036055B" w:rsidRPr="00917C37" w:rsidRDefault="00042742" w:rsidP="00617029">
            <w:pPr>
              <w:spacing w:line="276" w:lineRule="auto"/>
              <w:jc w:val="left"/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 xml:space="preserve">Kec. Pd Aren, </w:t>
            </w:r>
            <w:r w:rsidR="00EB413C"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>Kota Tangerang Selatan</w:t>
            </w:r>
          </w:p>
        </w:tc>
      </w:tr>
      <w:tr w:rsidR="00EF0412" w:rsidRPr="00350584" w14:paraId="085AD1B1" w14:textId="77777777" w:rsidTr="004024C8">
        <w:tc>
          <w:tcPr>
            <w:tcW w:w="2430" w:type="dxa"/>
            <w:tcBorders>
              <w:right w:val="single" w:sz="8" w:space="0" w:color="C0504D"/>
            </w:tcBorders>
            <w:shd w:val="clear" w:color="auto" w:fill="FFFFFF"/>
            <w:vAlign w:val="center"/>
          </w:tcPr>
          <w:p w14:paraId="5CBEEDCC" w14:textId="77777777" w:rsidR="00713FF6" w:rsidRPr="00350584" w:rsidRDefault="00713FF6" w:rsidP="00EF0412">
            <w:pPr>
              <w:spacing w:line="276" w:lineRule="auto"/>
              <w:jc w:val="left"/>
              <w:rPr>
                <w:rFonts w:ascii="Trebuchet MS" w:hAnsi="Trebuchet MS" w:cs="Arial"/>
                <w:b/>
                <w:sz w:val="24"/>
                <w:szCs w:val="24"/>
              </w:rPr>
            </w:pPr>
            <w:r w:rsidRPr="00350584">
              <w:rPr>
                <w:rFonts w:ascii="Trebuchet MS" w:hAnsi="Trebuchet MS" w:cs="Arial"/>
                <w:b/>
                <w:sz w:val="24"/>
                <w:szCs w:val="24"/>
              </w:rPr>
              <w:t>Waktu</w:t>
            </w:r>
            <w:r w:rsidR="00917C37">
              <w:rPr>
                <w:rFonts w:ascii="Trebuchet MS" w:hAnsi="Trebuchet MS" w:cs="Arial"/>
                <w:b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50584">
              <w:rPr>
                <w:rFonts w:ascii="Trebuchet MS" w:hAnsi="Trebuchet MS" w:cs="Arial"/>
                <w:b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750" w:type="dxa"/>
            <w:vAlign w:val="center"/>
          </w:tcPr>
          <w:p w14:paraId="23B5967C" w14:textId="19153E2C" w:rsidR="00713FF6" w:rsidRPr="00917C37" w:rsidRDefault="00EB413C" w:rsidP="00617029">
            <w:pPr>
              <w:spacing w:line="276" w:lineRule="auto"/>
              <w:jc w:val="left"/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>Se</w:t>
            </w:r>
            <w:r w:rsidR="00FF54B7"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>lasa</w:t>
            </w:r>
            <w:r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 xml:space="preserve">, </w:t>
            </w:r>
            <w:r w:rsidR="00FF54B7"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>12 Agustus</w:t>
            </w:r>
            <w:r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 xml:space="preserve"> 2025</w:t>
            </w:r>
          </w:p>
        </w:tc>
      </w:tr>
      <w:tr w:rsidR="00EF0412" w:rsidRPr="00350584" w14:paraId="3EE87A6E" w14:textId="77777777" w:rsidTr="004024C8">
        <w:tc>
          <w:tcPr>
            <w:tcW w:w="2430" w:type="dxa"/>
            <w:tcBorders>
              <w:top w:val="nil"/>
              <w:bottom w:val="nil"/>
              <w:right w:val="single" w:sz="8" w:space="0" w:color="C0504D"/>
            </w:tcBorders>
            <w:shd w:val="clear" w:color="auto" w:fill="FFFFFF"/>
            <w:vAlign w:val="center"/>
          </w:tcPr>
          <w:p w14:paraId="1F2B2116" w14:textId="77777777" w:rsidR="00713FF6" w:rsidRPr="00350584" w:rsidRDefault="00713FF6" w:rsidP="00EF0412">
            <w:pPr>
              <w:spacing w:line="276" w:lineRule="auto"/>
              <w:jc w:val="left"/>
              <w:rPr>
                <w:rFonts w:ascii="Trebuchet MS" w:hAnsi="Trebuchet MS" w:cs="Arial"/>
                <w:b/>
                <w:sz w:val="24"/>
                <w:szCs w:val="24"/>
              </w:rPr>
            </w:pPr>
            <w:r w:rsidRPr="00350584">
              <w:rPr>
                <w:rFonts w:ascii="Trebuchet MS" w:hAnsi="Trebuchet MS" w:cs="Arial"/>
                <w:b/>
                <w:sz w:val="24"/>
                <w:szCs w:val="24"/>
              </w:rPr>
              <w:t xml:space="preserve">Update                 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</w:tcBorders>
            <w:shd w:val="clear" w:color="auto" w:fill="EFD3D2"/>
            <w:vAlign w:val="center"/>
          </w:tcPr>
          <w:p w14:paraId="54A0FBCB" w14:textId="352BBAA0" w:rsidR="00713FF6" w:rsidRPr="004C6B9F" w:rsidRDefault="00EB413C" w:rsidP="00617029">
            <w:pPr>
              <w:spacing w:line="276" w:lineRule="auto"/>
              <w:jc w:val="left"/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 xml:space="preserve">Selasa, </w:t>
            </w:r>
            <w:r w:rsidR="00FF54B7"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>12</w:t>
            </w:r>
            <w:r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 xml:space="preserve"> </w:t>
            </w:r>
            <w:r w:rsidR="00FF54B7"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 xml:space="preserve">Agustus </w:t>
            </w:r>
            <w:r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>2025 Pukul</w:t>
            </w:r>
            <w:r w:rsidR="00C208A7"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 xml:space="preserve"> 21.00 </w:t>
            </w:r>
            <w:r w:rsidR="00390903">
              <w:rPr>
                <w:rFonts w:ascii="Trebuchet MS" w:hAnsi="Trebuchet MS" w:cs="Arial"/>
                <w:color w:val="000000"/>
                <w:sz w:val="24"/>
                <w:szCs w:val="24"/>
                <w:lang w:val="id-ID"/>
              </w:rPr>
              <w:t>WIB</w:t>
            </w:r>
          </w:p>
        </w:tc>
      </w:tr>
    </w:tbl>
    <w:p w14:paraId="77ADA613" w14:textId="77777777" w:rsidR="00EF0412" w:rsidRPr="00350584" w:rsidRDefault="00EF0412" w:rsidP="00EF0412">
      <w:pPr>
        <w:rPr>
          <w:rFonts w:ascii="Trebuchet MS" w:hAnsi="Trebuchet MS" w:cs="Arial"/>
          <w:vanish/>
        </w:rPr>
      </w:pPr>
    </w:p>
    <w:tbl>
      <w:tblPr>
        <w:tblW w:w="9180" w:type="dxa"/>
        <w:tblInd w:w="108" w:type="dxa"/>
        <w:tblBorders>
          <w:top w:val="single" w:sz="8" w:space="0" w:color="C0504D"/>
          <w:bottom w:val="single" w:sz="8" w:space="0" w:color="C0504D"/>
        </w:tblBorders>
        <w:tblLook w:val="04A0" w:firstRow="1" w:lastRow="0" w:firstColumn="1" w:lastColumn="0" w:noHBand="0" w:noVBand="1"/>
      </w:tblPr>
      <w:tblGrid>
        <w:gridCol w:w="6030"/>
        <w:gridCol w:w="3150"/>
      </w:tblGrid>
      <w:tr w:rsidR="00111A3C" w:rsidRPr="00350584" w14:paraId="75C855CF" w14:textId="77777777" w:rsidTr="00EF0412">
        <w:tc>
          <w:tcPr>
            <w:tcW w:w="6030" w:type="dxa"/>
            <w:tcBorders>
              <w:top w:val="single" w:sz="8" w:space="0" w:color="C0504D"/>
              <w:bottom w:val="single" w:sz="8" w:space="0" w:color="C0504D"/>
            </w:tcBorders>
          </w:tcPr>
          <w:p w14:paraId="5BC9181E" w14:textId="77777777" w:rsidR="00111A3C" w:rsidRPr="00350584" w:rsidRDefault="00111A3C" w:rsidP="00211C83">
            <w:pPr>
              <w:pStyle w:val="NoSpacing"/>
              <w:rPr>
                <w:rFonts w:ascii="Trebuchet MS" w:hAnsi="Trebuchet MS"/>
                <w:b/>
                <w:bCs/>
                <w:color w:val="943634"/>
                <w:sz w:val="14"/>
              </w:rPr>
            </w:pPr>
          </w:p>
        </w:tc>
        <w:tc>
          <w:tcPr>
            <w:tcW w:w="3150" w:type="dxa"/>
            <w:tcBorders>
              <w:top w:val="single" w:sz="8" w:space="0" w:color="C0504D"/>
              <w:bottom w:val="single" w:sz="8" w:space="0" w:color="C0504D"/>
            </w:tcBorders>
          </w:tcPr>
          <w:p w14:paraId="4CAF226C" w14:textId="77777777" w:rsidR="00111A3C" w:rsidRPr="00350584" w:rsidRDefault="00111A3C" w:rsidP="00713FF6">
            <w:pPr>
              <w:pStyle w:val="NoSpacing"/>
              <w:rPr>
                <w:rFonts w:ascii="Trebuchet MS" w:hAnsi="Trebuchet MS"/>
                <w:b/>
                <w:bCs/>
                <w:color w:val="943634"/>
                <w:sz w:val="14"/>
              </w:rPr>
            </w:pPr>
          </w:p>
        </w:tc>
      </w:tr>
      <w:tr w:rsidR="00995ED5" w:rsidRPr="00350584" w14:paraId="2F23AF6F" w14:textId="77777777" w:rsidTr="00EF0412">
        <w:trPr>
          <w:trHeight w:val="106"/>
        </w:trPr>
        <w:tc>
          <w:tcPr>
            <w:tcW w:w="9180" w:type="dxa"/>
            <w:gridSpan w:val="2"/>
            <w:tcBorders>
              <w:top w:val="dotted" w:sz="4" w:space="0" w:color="943634"/>
            </w:tcBorders>
          </w:tcPr>
          <w:p w14:paraId="75BB57C9" w14:textId="77777777" w:rsidR="00995ED5" w:rsidRPr="00350584" w:rsidRDefault="00995ED5" w:rsidP="00713FF6">
            <w:pPr>
              <w:pStyle w:val="NoSpacing"/>
              <w:rPr>
                <w:rFonts w:ascii="Trebuchet MS" w:hAnsi="Trebuchet MS"/>
                <w:b/>
                <w:bCs/>
                <w:color w:val="943634"/>
                <w:sz w:val="14"/>
              </w:rPr>
            </w:pPr>
          </w:p>
        </w:tc>
      </w:tr>
    </w:tbl>
    <w:p w14:paraId="070E0115" w14:textId="77777777" w:rsidR="00EF0412" w:rsidRPr="00350584" w:rsidRDefault="00EF0412" w:rsidP="00EF0412">
      <w:pPr>
        <w:rPr>
          <w:rFonts w:ascii="Trebuchet MS" w:hAnsi="Trebuchet MS" w:cs="Arial"/>
          <w:vanish/>
        </w:rPr>
      </w:pPr>
    </w:p>
    <w:tbl>
      <w:tblPr>
        <w:tblW w:w="16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1388"/>
        <w:gridCol w:w="11"/>
        <w:gridCol w:w="90"/>
        <w:gridCol w:w="451"/>
        <w:gridCol w:w="719"/>
        <w:gridCol w:w="654"/>
        <w:gridCol w:w="519"/>
        <w:gridCol w:w="308"/>
        <w:gridCol w:w="862"/>
        <w:gridCol w:w="290"/>
        <w:gridCol w:w="300"/>
        <w:gridCol w:w="207"/>
        <w:gridCol w:w="373"/>
        <w:gridCol w:w="455"/>
        <w:gridCol w:w="828"/>
        <w:gridCol w:w="7450"/>
      </w:tblGrid>
      <w:tr w:rsidR="00EF0412" w:rsidRPr="005E5A76" w14:paraId="3E2129FF" w14:textId="77777777" w:rsidTr="004109DE">
        <w:trPr>
          <w:gridAfter w:val="1"/>
          <w:wAfter w:w="7450" w:type="dxa"/>
        </w:trPr>
        <w:tc>
          <w:tcPr>
            <w:tcW w:w="1727" w:type="dxa"/>
            <w:shd w:val="clear" w:color="auto" w:fill="FF0000"/>
            <w:vAlign w:val="center"/>
          </w:tcPr>
          <w:p w14:paraId="3F4C283E" w14:textId="77777777" w:rsidR="00211C83" w:rsidRPr="00350584" w:rsidRDefault="00584F72" w:rsidP="001413B6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lang w:val="id-ID"/>
              </w:rPr>
            </w:pPr>
            <w:r w:rsidRPr="00350584">
              <w:rPr>
                <w:rFonts w:ascii="Trebuchet MS" w:eastAsia="Times New Roman" w:hAnsi="Trebuchet MS"/>
                <w:b/>
                <w:bCs/>
                <w:color w:val="FFFFFF"/>
                <w:lang w:val="id-ID"/>
              </w:rPr>
              <w:t>Gambaran Umum Situasi</w:t>
            </w:r>
          </w:p>
        </w:tc>
        <w:tc>
          <w:tcPr>
            <w:tcW w:w="7455" w:type="dxa"/>
            <w:gridSpan w:val="15"/>
          </w:tcPr>
          <w:p w14:paraId="39A8C7A4" w14:textId="4F201B72" w:rsidR="00C208A7" w:rsidRDefault="00390903" w:rsidP="009814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  <w:r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Pasca hujan dengan intensitas tinggi yang terjadi di Wilayah Tangerang Selatan </w:t>
            </w:r>
            <w:r w:rsidR="007802DC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sehingga merendam</w:t>
            </w:r>
            <w:r w:rsidR="003134A9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 Kel. Pd Kacang,</w:t>
            </w:r>
            <w:r w:rsidR="007802DC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 Kec. Pondok Aren dengan TMA</w:t>
            </w:r>
            <w:r w:rsidR="003134A9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 mencapai 65 cm.</w:t>
            </w:r>
          </w:p>
          <w:p w14:paraId="24625567" w14:textId="77777777" w:rsidR="004C751C" w:rsidRDefault="004C751C" w:rsidP="009814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</w:p>
          <w:p w14:paraId="36D02E93" w14:textId="3014672A" w:rsidR="00A75057" w:rsidRPr="00A75057" w:rsidRDefault="004C751C" w:rsidP="009814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</w:pPr>
            <w:r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>A</w:t>
            </w:r>
            <w:r w:rsidR="002555EA"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>kibat kejadian tersebut</w:t>
            </w:r>
            <w:r w:rsidR="00B04F12"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 xml:space="preserve"> sebanyak</w:t>
            </w:r>
            <w:r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 xml:space="preserve"> </w:t>
            </w:r>
            <w:r w:rsidR="00065BEA"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>70</w:t>
            </w:r>
            <w:r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 xml:space="preserve"> KK/</w:t>
            </w:r>
            <w:r w:rsidR="00AA52F5"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>280</w:t>
            </w:r>
            <w:r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 xml:space="preserve"> Jiwa terdampak</w:t>
            </w:r>
            <w:r w:rsidR="008B0DC5"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 xml:space="preserve">, dan </w:t>
            </w:r>
            <w:r w:rsidR="00AA52F5"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>70</w:t>
            </w:r>
            <w:r w:rsidR="008B0DC5" w:rsidRPr="00A75057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 xml:space="preserve"> rumah terendam.</w:t>
            </w:r>
            <w:r w:rsidR="008B0DC5" w:rsidRPr="00DB177A">
              <w:rPr>
                <w:rFonts w:ascii="Trebuchet MS" w:hAnsi="Trebuchet MS"/>
                <w:b/>
                <w:bCs/>
                <w:iCs/>
                <w:spacing w:val="1"/>
                <w:szCs w:val="22"/>
                <w:shd w:val="clear" w:color="auto" w:fill="FFFFFF"/>
                <w:lang w:val="id-ID"/>
              </w:rPr>
              <w:t xml:space="preserve"> </w:t>
            </w:r>
            <w:r w:rsidR="007C371A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Kondisi saat ini banjir mulai berangsur surut</w:t>
            </w:r>
            <w:r w:rsidR="00235E6D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 lantaran pemerintah setempat melakukan penyedotan debit air</w:t>
            </w:r>
            <w:r w:rsidR="00A75057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.</w:t>
            </w:r>
            <w:r w:rsidR="00D963CA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 </w:t>
            </w:r>
          </w:p>
          <w:p w14:paraId="31E27393" w14:textId="77777777" w:rsidR="00A75057" w:rsidRDefault="00A75057" w:rsidP="009814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</w:p>
          <w:p w14:paraId="3BDEAD3E" w14:textId="1BC0393C" w:rsidR="008B0DC5" w:rsidRDefault="00672FEF" w:rsidP="009814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  <w:r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Cuaca di Wilayah Tangerang Selatan </w:t>
            </w:r>
            <w:r w:rsidR="00D94081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Selasa (</w:t>
            </w:r>
            <w:r w:rsidR="00ED09C4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12</w:t>
            </w:r>
            <w:r w:rsidR="00D94081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/0</w:t>
            </w:r>
            <w:r w:rsidR="00ED09C4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8</w:t>
            </w:r>
            <w:r w:rsidR="00D94081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) menurut informasi BMKG diprakirakan akan hujan dengan intensitas </w:t>
            </w:r>
            <w:r w:rsidR="00ED09C4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ringanh</w:t>
            </w:r>
            <w:r w:rsidR="00D94081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 sepanjang pagi hingga sore hari.</w:t>
            </w:r>
          </w:p>
          <w:p w14:paraId="35717171" w14:textId="77777777" w:rsidR="00D94081" w:rsidRDefault="00D94081" w:rsidP="009814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</w:p>
          <w:p w14:paraId="29175565" w14:textId="77777777" w:rsidR="00D94081" w:rsidRDefault="008C6FCF" w:rsidP="0098140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  <w:r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Merespon kejadian tersebut PMI Kota Tangerang Selatan melakukan giat</w:t>
            </w:r>
          </w:p>
          <w:p w14:paraId="02BCA2D7" w14:textId="666E2F85" w:rsidR="008C6FCF" w:rsidRDefault="00E26A70" w:rsidP="008C6FC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  <w:r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Memobilisasi </w:t>
            </w:r>
            <w:r w:rsidR="00ED09C4"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4</w:t>
            </w:r>
            <w:r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 xml:space="preserve"> personil</w:t>
            </w:r>
          </w:p>
          <w:p w14:paraId="4929ACE8" w14:textId="77777777" w:rsidR="00E26A70" w:rsidRDefault="00E26A70" w:rsidP="008C6FC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  <w:r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Evakuasi</w:t>
            </w:r>
          </w:p>
          <w:p w14:paraId="6F11BDF7" w14:textId="1294AB57" w:rsidR="00DB177A" w:rsidRDefault="00DB177A" w:rsidP="008C6FCF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  <w:r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Kordinasi dengan instansi terkait</w:t>
            </w:r>
          </w:p>
          <w:p w14:paraId="51477A06" w14:textId="0C9C8025" w:rsidR="00E26A70" w:rsidRPr="00ED09C4" w:rsidRDefault="00E26A70" w:rsidP="00ED09C4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</w:pPr>
            <w:r>
              <w:rPr>
                <w:rFonts w:ascii="Trebuchet MS" w:hAnsi="Trebuchet MS"/>
                <w:iCs/>
                <w:spacing w:val="1"/>
                <w:szCs w:val="22"/>
                <w:shd w:val="clear" w:color="auto" w:fill="FFFFFF"/>
                <w:lang w:val="id-ID"/>
              </w:rPr>
              <w:t>Pelayanan pertolongan pertama</w:t>
            </w:r>
          </w:p>
        </w:tc>
      </w:tr>
      <w:tr w:rsidR="00350584" w:rsidRPr="005E5A76" w14:paraId="6AD8C0CF" w14:textId="77777777" w:rsidTr="004109DE">
        <w:trPr>
          <w:gridAfter w:val="1"/>
          <w:wAfter w:w="7450" w:type="dxa"/>
          <w:trHeight w:val="50"/>
        </w:trPr>
        <w:tc>
          <w:tcPr>
            <w:tcW w:w="9182" w:type="dxa"/>
            <w:gridSpan w:val="16"/>
            <w:vAlign w:val="center"/>
          </w:tcPr>
          <w:p w14:paraId="1954F21B" w14:textId="77777777" w:rsidR="00350584" w:rsidRPr="005E5A76" w:rsidRDefault="00350584" w:rsidP="00EF04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i/>
                <w:sz w:val="14"/>
                <w:szCs w:val="24"/>
                <w:lang w:val="id-ID"/>
              </w:rPr>
            </w:pPr>
          </w:p>
        </w:tc>
      </w:tr>
      <w:tr w:rsidR="00CB66DD" w:rsidRPr="00350584" w14:paraId="2F6EF1B2" w14:textId="77777777" w:rsidTr="004109DE">
        <w:trPr>
          <w:gridAfter w:val="1"/>
          <w:wAfter w:w="7450" w:type="dxa"/>
        </w:trPr>
        <w:tc>
          <w:tcPr>
            <w:tcW w:w="1727" w:type="dxa"/>
            <w:shd w:val="clear" w:color="auto" w:fill="FF0000"/>
            <w:vAlign w:val="center"/>
          </w:tcPr>
          <w:p w14:paraId="1869BE96" w14:textId="77777777" w:rsidR="00CB66DD" w:rsidRPr="00350584" w:rsidRDefault="00CB66DD" w:rsidP="00CB66DD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</w:rPr>
            </w:pPr>
            <w:proofErr w:type="spellStart"/>
            <w:r>
              <w:rPr>
                <w:rFonts w:ascii="Trebuchet MS" w:eastAsia="Times New Roman" w:hAnsi="Trebuchet MS"/>
                <w:b/>
                <w:bCs/>
                <w:color w:val="FFFFFF"/>
              </w:rPr>
              <w:t>Keterangan</w:t>
            </w:r>
            <w:proofErr w:type="spellEnd"/>
            <w:r>
              <w:rPr>
                <w:rFonts w:ascii="Trebuchet MS" w:eastAsia="Times New Roman" w:hAnsi="Trebuchet MS"/>
                <w:b/>
                <w:bCs/>
                <w:color w:val="FFFFFF"/>
              </w:rPr>
              <w:t xml:space="preserve"> Akses </w:t>
            </w:r>
            <w:proofErr w:type="spellStart"/>
            <w:r>
              <w:rPr>
                <w:rFonts w:ascii="Trebuchet MS" w:eastAsia="Times New Roman" w:hAnsi="Trebuchet MS"/>
                <w:b/>
                <w:bCs/>
                <w:color w:val="FFFFFF"/>
              </w:rPr>
              <w:t>menuju</w:t>
            </w:r>
            <w:proofErr w:type="spellEnd"/>
            <w:r>
              <w:rPr>
                <w:rFonts w:ascii="Trebuchet MS" w:eastAsia="Times New Roman" w:hAnsi="Trebuchet MS"/>
                <w:b/>
                <w:bCs/>
                <w:color w:val="FFFFFF"/>
              </w:rPr>
              <w:t xml:space="preserve"> Lokasi</w:t>
            </w:r>
          </w:p>
        </w:tc>
        <w:tc>
          <w:tcPr>
            <w:tcW w:w="7455" w:type="dxa"/>
            <w:gridSpan w:val="15"/>
          </w:tcPr>
          <w:p w14:paraId="2BC13DDC" w14:textId="617770E3" w:rsidR="001D1AE1" w:rsidRPr="00E62584" w:rsidRDefault="001D1AE1" w:rsidP="00E62584">
            <w:pPr>
              <w:tabs>
                <w:tab w:val="left" w:pos="836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iCs/>
                <w:szCs w:val="24"/>
                <w:lang w:val="id-ID"/>
              </w:rPr>
            </w:pPr>
          </w:p>
        </w:tc>
      </w:tr>
      <w:tr w:rsidR="00111A3C" w:rsidRPr="00350584" w14:paraId="4A4E5A35" w14:textId="77777777" w:rsidTr="004109DE">
        <w:trPr>
          <w:gridAfter w:val="1"/>
          <w:wAfter w:w="7450" w:type="dxa"/>
        </w:trPr>
        <w:tc>
          <w:tcPr>
            <w:tcW w:w="9182" w:type="dxa"/>
            <w:gridSpan w:val="16"/>
            <w:shd w:val="clear" w:color="auto" w:fill="FFFFFF"/>
            <w:vAlign w:val="center"/>
          </w:tcPr>
          <w:p w14:paraId="4E3B0C29" w14:textId="77777777" w:rsidR="00F82B72" w:rsidRPr="00350584" w:rsidRDefault="00F82B72" w:rsidP="00211C83">
            <w:pPr>
              <w:pStyle w:val="NoSpacing"/>
              <w:rPr>
                <w:rFonts w:ascii="Trebuchet MS" w:eastAsia="Times New Roman" w:hAnsi="Trebuchet MS"/>
                <w:b/>
                <w:bCs/>
                <w:sz w:val="14"/>
              </w:rPr>
            </w:pPr>
          </w:p>
        </w:tc>
      </w:tr>
      <w:tr w:rsidR="00EB151C" w:rsidRPr="00350584" w14:paraId="0275AFDB" w14:textId="77777777" w:rsidTr="004109DE">
        <w:trPr>
          <w:gridAfter w:val="1"/>
          <w:wAfter w:w="7450" w:type="dxa"/>
          <w:trHeight w:val="60"/>
        </w:trPr>
        <w:tc>
          <w:tcPr>
            <w:tcW w:w="1727" w:type="dxa"/>
            <w:vMerge w:val="restart"/>
            <w:shd w:val="clear" w:color="auto" w:fill="FF0000"/>
            <w:vAlign w:val="center"/>
          </w:tcPr>
          <w:p w14:paraId="3AE790E0" w14:textId="77777777" w:rsidR="00EB151C" w:rsidRPr="00350584" w:rsidRDefault="00EB151C" w:rsidP="00EB151C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color w:val="FFFFFF" w:themeColor="background1"/>
              </w:rPr>
            </w:pPr>
            <w:r w:rsidRPr="00350584">
              <w:rPr>
                <w:rFonts w:ascii="Trebuchet MS" w:eastAsia="Times New Roman" w:hAnsi="Trebuchet MS"/>
                <w:b/>
                <w:bCs/>
                <w:color w:val="FFFFFF" w:themeColor="background1"/>
              </w:rPr>
              <w:t>DAMPAK</w:t>
            </w:r>
          </w:p>
        </w:tc>
        <w:tc>
          <w:tcPr>
            <w:tcW w:w="7455" w:type="dxa"/>
            <w:gridSpan w:val="15"/>
            <w:shd w:val="clear" w:color="auto" w:fill="FF0000"/>
            <w:vAlign w:val="center"/>
          </w:tcPr>
          <w:p w14:paraId="60ADB13F" w14:textId="77777777" w:rsidR="00EB151C" w:rsidRPr="00350584" w:rsidRDefault="004024C8" w:rsidP="00DB1AEC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DAMPAK</w:t>
            </w:r>
          </w:p>
        </w:tc>
      </w:tr>
      <w:tr w:rsidR="00AA2B57" w:rsidRPr="00350584" w14:paraId="6D76113A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7E82299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C000"/>
            <w:vAlign w:val="center"/>
          </w:tcPr>
          <w:p w14:paraId="1F8430B6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60" w:type="dxa"/>
            <w:gridSpan w:val="3"/>
            <w:shd w:val="clear" w:color="auto" w:fill="FFC000"/>
            <w:vAlign w:val="center"/>
          </w:tcPr>
          <w:p w14:paraId="0990DED0" w14:textId="494F83E9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proofErr w:type="spellStart"/>
            <w:r>
              <w:rPr>
                <w:rFonts w:ascii="Trebuchet MS" w:eastAsia="Times New Roman" w:hAnsi="Trebuchet MS"/>
                <w:b/>
                <w:bCs/>
                <w:sz w:val="18"/>
              </w:rPr>
              <w:t>Lapsit</w:t>
            </w:r>
            <w:proofErr w:type="spellEnd"/>
            <w:r>
              <w:rPr>
                <w:rFonts w:ascii="Trebuchet MS" w:eastAsia="Times New Roman" w:hAnsi="Trebuchet MS"/>
                <w:b/>
                <w:bCs/>
                <w:sz w:val="18"/>
              </w:rPr>
              <w:t xml:space="preserve"> Awal</w:t>
            </w:r>
          </w:p>
          <w:p w14:paraId="2D4D7A87" w14:textId="0CA27124" w:rsidR="00AA2B57" w:rsidRPr="00617029" w:rsidRDefault="00D5153A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</w:rPr>
              <w:t>(</w:t>
            </w:r>
            <w:r w:rsidR="00ED09C4">
              <w:rPr>
                <w:rFonts w:ascii="Trebuchet MS" w:eastAsia="Times New Roman" w:hAnsi="Trebuchet MS"/>
                <w:b/>
                <w:bCs/>
                <w:sz w:val="18"/>
              </w:rPr>
              <w:t>12</w:t>
            </w:r>
            <w:r w:rsidR="00D07233">
              <w:rPr>
                <w:rFonts w:ascii="Trebuchet MS" w:eastAsia="Times New Roman" w:hAnsi="Trebuchet MS"/>
                <w:b/>
                <w:bCs/>
                <w:sz w:val="18"/>
              </w:rPr>
              <w:t>/0</w:t>
            </w:r>
            <w:r w:rsidR="00ED09C4">
              <w:rPr>
                <w:rFonts w:ascii="Trebuchet MS" w:eastAsia="Times New Roman" w:hAnsi="Trebuchet MS"/>
                <w:b/>
                <w:bCs/>
                <w:sz w:val="18"/>
              </w:rPr>
              <w:t>8</w:t>
            </w:r>
            <w:r w:rsidR="00D07233">
              <w:rPr>
                <w:rFonts w:ascii="Trebuchet MS" w:eastAsia="Times New Roman" w:hAnsi="Trebuchet MS"/>
                <w:b/>
                <w:bCs/>
                <w:sz w:val="18"/>
              </w:rPr>
              <w:t>/25</w:t>
            </w:r>
            <w:r w:rsidR="001159A3" w:rsidRPr="00350584">
              <w:rPr>
                <w:rFonts w:ascii="Trebuchet MS" w:eastAsia="Times New Roman" w:hAnsi="Trebuchet MS"/>
                <w:b/>
                <w:bCs/>
                <w:sz w:val="18"/>
              </w:rPr>
              <w:t>)</w:t>
            </w:r>
          </w:p>
        </w:tc>
        <w:tc>
          <w:tcPr>
            <w:tcW w:w="1173" w:type="dxa"/>
            <w:gridSpan w:val="2"/>
            <w:shd w:val="clear" w:color="auto" w:fill="FFC000"/>
            <w:vAlign w:val="center"/>
          </w:tcPr>
          <w:p w14:paraId="106260A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</w:rPr>
              <w:t>Lapsit-1</w:t>
            </w:r>
          </w:p>
          <w:p w14:paraId="2923288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(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Tanggal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)</w:t>
            </w:r>
          </w:p>
        </w:tc>
        <w:tc>
          <w:tcPr>
            <w:tcW w:w="1170" w:type="dxa"/>
            <w:gridSpan w:val="2"/>
            <w:shd w:val="clear" w:color="auto" w:fill="FFC000"/>
            <w:vAlign w:val="center"/>
          </w:tcPr>
          <w:p w14:paraId="44D5D965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</w:rPr>
              <w:t>Lapsit-2</w:t>
            </w:r>
          </w:p>
          <w:p w14:paraId="5B01CD2F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(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Tanggal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)</w:t>
            </w:r>
          </w:p>
        </w:tc>
        <w:tc>
          <w:tcPr>
            <w:tcW w:w="1170" w:type="dxa"/>
            <w:gridSpan w:val="4"/>
            <w:shd w:val="clear" w:color="auto" w:fill="FFC000"/>
            <w:vAlign w:val="center"/>
          </w:tcPr>
          <w:p w14:paraId="6F296794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</w:rPr>
              <w:t>Lapsit-3</w:t>
            </w:r>
          </w:p>
          <w:p w14:paraId="22777B00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(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Tanggal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)</w:t>
            </w:r>
          </w:p>
        </w:tc>
        <w:tc>
          <w:tcPr>
            <w:tcW w:w="1283" w:type="dxa"/>
            <w:gridSpan w:val="2"/>
            <w:shd w:val="clear" w:color="auto" w:fill="FFC000"/>
            <w:vAlign w:val="center"/>
          </w:tcPr>
          <w:p w14:paraId="5CB6679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proofErr w:type="spellStart"/>
            <w:r>
              <w:rPr>
                <w:rFonts w:ascii="Trebuchet MS" w:eastAsia="Times New Roman" w:hAnsi="Trebuchet MS"/>
                <w:b/>
                <w:bCs/>
                <w:sz w:val="18"/>
              </w:rPr>
              <w:t>Lapsit</w:t>
            </w:r>
            <w:proofErr w:type="spellEnd"/>
            <w:r>
              <w:rPr>
                <w:rFonts w:ascii="Trebuchet MS" w:eastAsia="Times New Roman" w:hAnsi="Trebuchet MS"/>
                <w:b/>
                <w:bCs/>
                <w:sz w:val="18"/>
              </w:rPr>
              <w:t xml:space="preserve"> 4</w:t>
            </w:r>
          </w:p>
          <w:p w14:paraId="5CB02B3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(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Tanggal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)</w:t>
            </w:r>
          </w:p>
        </w:tc>
      </w:tr>
      <w:tr w:rsidR="00AA2B57" w:rsidRPr="00350584" w14:paraId="469C7D96" w14:textId="16CDB606" w:rsidTr="004109DE">
        <w:tc>
          <w:tcPr>
            <w:tcW w:w="1727" w:type="dxa"/>
            <w:vMerge/>
            <w:shd w:val="clear" w:color="auto" w:fill="FF0000"/>
            <w:vAlign w:val="center"/>
          </w:tcPr>
          <w:p w14:paraId="657FC5C5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00"/>
            <w:vAlign w:val="center"/>
          </w:tcPr>
          <w:p w14:paraId="71D2FF63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Korban Terdampak</w:t>
            </w:r>
          </w:p>
        </w:tc>
        <w:tc>
          <w:tcPr>
            <w:tcW w:w="7450" w:type="dxa"/>
            <w:vAlign w:val="center"/>
          </w:tcPr>
          <w:p w14:paraId="6CCCAF56" w14:textId="7CE3D1B4" w:rsidR="00AA2B57" w:rsidRPr="00350584" w:rsidRDefault="00AA2B57" w:rsidP="00AA2B57">
            <w:pPr>
              <w:jc w:val="left"/>
            </w:pPr>
          </w:p>
        </w:tc>
      </w:tr>
      <w:tr w:rsidR="00AA2B57" w:rsidRPr="00350584" w14:paraId="7FE43DC4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C8AD0CF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747995EC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KK</w:t>
            </w:r>
          </w:p>
        </w:tc>
        <w:tc>
          <w:tcPr>
            <w:tcW w:w="1260" w:type="dxa"/>
            <w:gridSpan w:val="3"/>
            <w:vAlign w:val="center"/>
          </w:tcPr>
          <w:p w14:paraId="77798155" w14:textId="6D6EC2C6" w:rsidR="00AA2B57" w:rsidRPr="00426EFE" w:rsidRDefault="00ED09C4" w:rsidP="00234E1D">
            <w:pPr>
              <w:pStyle w:val="NoSpacing"/>
              <w:jc w:val="center"/>
              <w:rPr>
                <w:rFonts w:ascii="Trebuchet MS" w:eastAsia="Times New Roman" w:hAnsi="Trebuchet MS"/>
                <w:sz w:val="18"/>
                <w:lang w:val="id-ID"/>
              </w:rPr>
            </w:pPr>
            <w:r w:rsidRPr="00426EFE">
              <w:rPr>
                <w:rFonts w:ascii="Trebuchet MS" w:eastAsia="Times New Roman" w:hAnsi="Trebuchet MS"/>
                <w:sz w:val="18"/>
                <w:lang w:val="id-ID"/>
              </w:rPr>
              <w:t>70</w:t>
            </w:r>
          </w:p>
        </w:tc>
        <w:tc>
          <w:tcPr>
            <w:tcW w:w="1173" w:type="dxa"/>
            <w:gridSpan w:val="2"/>
            <w:vAlign w:val="center"/>
          </w:tcPr>
          <w:p w14:paraId="0B638ACD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4D083C3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4E5B8689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2845268A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16050063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2228CE6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328447C5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Jiwa</w:t>
            </w:r>
          </w:p>
        </w:tc>
        <w:tc>
          <w:tcPr>
            <w:tcW w:w="1260" w:type="dxa"/>
            <w:gridSpan w:val="3"/>
            <w:vAlign w:val="center"/>
          </w:tcPr>
          <w:p w14:paraId="17C21FEB" w14:textId="7E2D1C8A" w:rsidR="00AA2B57" w:rsidRPr="00426EFE" w:rsidRDefault="00ED09C4" w:rsidP="00D07233">
            <w:pPr>
              <w:pStyle w:val="NoSpacing"/>
              <w:jc w:val="center"/>
              <w:rPr>
                <w:rFonts w:ascii="Trebuchet MS" w:eastAsia="Times New Roman" w:hAnsi="Trebuchet MS"/>
                <w:sz w:val="18"/>
                <w:lang w:val="id-ID"/>
              </w:rPr>
            </w:pPr>
            <w:r w:rsidRPr="00426EFE">
              <w:rPr>
                <w:rFonts w:ascii="Trebuchet MS" w:eastAsia="Times New Roman" w:hAnsi="Trebuchet MS"/>
                <w:sz w:val="18"/>
                <w:lang w:val="id-ID"/>
              </w:rPr>
              <w:t>280</w:t>
            </w:r>
          </w:p>
        </w:tc>
        <w:tc>
          <w:tcPr>
            <w:tcW w:w="1173" w:type="dxa"/>
            <w:gridSpan w:val="2"/>
            <w:vAlign w:val="center"/>
          </w:tcPr>
          <w:p w14:paraId="0D4F3B90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3ACB7D7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4157340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45F2FDF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36498423" w14:textId="77777777" w:rsidTr="004109DE">
        <w:trPr>
          <w:gridAfter w:val="1"/>
          <w:wAfter w:w="7450" w:type="dxa"/>
          <w:trHeight w:val="62"/>
        </w:trPr>
        <w:tc>
          <w:tcPr>
            <w:tcW w:w="1727" w:type="dxa"/>
            <w:vMerge/>
            <w:shd w:val="clear" w:color="auto" w:fill="FF0000"/>
            <w:vAlign w:val="center"/>
          </w:tcPr>
          <w:p w14:paraId="58EC96C7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vAlign w:val="center"/>
          </w:tcPr>
          <w:p w14:paraId="07612EB5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582EB3F7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D5EF6E6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00"/>
            <w:vAlign w:val="center"/>
          </w:tcPr>
          <w:p w14:paraId="7F32BAA1" w14:textId="48612C5E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Korban Jiwa/Luka/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Mengungsi</w:t>
            </w:r>
            <w:proofErr w:type="spellEnd"/>
          </w:p>
        </w:tc>
      </w:tr>
      <w:tr w:rsidR="00AA2B57" w:rsidRPr="00350584" w14:paraId="76E8800B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12BADFC7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26278EFD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 xml:space="preserve">Luka </w:t>
            </w: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berat</w:t>
            </w:r>
            <w:proofErr w:type="spellEnd"/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56A55481" w14:textId="5B4335AA" w:rsidR="00AA2B57" w:rsidRPr="00F87809" w:rsidRDefault="00BD3D77" w:rsidP="00C93608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1FA7B57A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7FE9D046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47E80E28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2C73F0C5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5B25706E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08514F7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1C822206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 xml:space="preserve">Luka </w:t>
            </w: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ringan</w:t>
            </w:r>
            <w:proofErr w:type="spellEnd"/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475FEEEF" w14:textId="5F171AA2" w:rsidR="00AA2B57" w:rsidRPr="00715725" w:rsidRDefault="00AA2B57" w:rsidP="00C93608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465E2DDA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2611D4A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1518811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681DD29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55BC10FE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465709EC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14247409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Meninggal</w:t>
            </w:r>
            <w:proofErr w:type="spellEnd"/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558433D1" w14:textId="3C6EA36F" w:rsidR="00AA2B57" w:rsidRPr="00F87809" w:rsidRDefault="00BD3D77" w:rsidP="00C93608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4BC4BBC1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5563CB5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707D3FA4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0FFF71C3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0273907C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AE4C13B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24D5CFEC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Hilang</w:t>
            </w:r>
            <w:proofErr w:type="spellEnd"/>
            <w:r w:rsidRPr="00350584">
              <w:rPr>
                <w:rFonts w:ascii="Trebuchet MS" w:eastAsia="Times New Roman" w:hAnsi="Trebuchet MS"/>
                <w:bCs/>
                <w:sz w:val="18"/>
              </w:rPr>
              <w:t xml:space="preserve"> 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39966242" w14:textId="12396AB4" w:rsidR="00AA2B57" w:rsidRPr="00715725" w:rsidRDefault="002E440E" w:rsidP="00C93608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5944496E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2BC1D76E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467261F7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2D2513C1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68498B0D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67A8F75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46DE4E01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Mengungsi</w:t>
            </w:r>
            <w:proofErr w:type="spellEnd"/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59634651" w14:textId="7B80A9A5" w:rsidR="00AA2B57" w:rsidRPr="00CB66DD" w:rsidRDefault="00BD3D77" w:rsidP="00C93608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508D75F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5DF3EEE1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72201FA0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556A40E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10B1DE32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68687273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FF"/>
            <w:vAlign w:val="center"/>
          </w:tcPr>
          <w:p w14:paraId="09FB81DE" w14:textId="1B2C25DD" w:rsidR="00AA2B57" w:rsidRPr="00715725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sz w:val="14"/>
                <w:lang w:val="id-ID"/>
              </w:rPr>
            </w:pPr>
          </w:p>
        </w:tc>
      </w:tr>
      <w:tr w:rsidR="00AA2B57" w:rsidRPr="00350584" w14:paraId="50994DC2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12A5CEA7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00"/>
            <w:vAlign w:val="center"/>
          </w:tcPr>
          <w:p w14:paraId="7DF58FC4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Kerusakan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 xml:space="preserve"> Rumah</w:t>
            </w:r>
          </w:p>
        </w:tc>
      </w:tr>
      <w:tr w:rsidR="00AA2B57" w:rsidRPr="00350584" w14:paraId="1EB75D4A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448F98C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1E9A432F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Rusak Berat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1F1014F4" w14:textId="60B20F83" w:rsidR="00AA2B57" w:rsidRPr="00426EFE" w:rsidRDefault="00BD3D77" w:rsidP="00AA2B57">
            <w:pPr>
              <w:pStyle w:val="NoSpacing"/>
              <w:jc w:val="center"/>
              <w:rPr>
                <w:rFonts w:ascii="Trebuchet MS" w:eastAsia="Times New Roman" w:hAnsi="Trebuchet MS"/>
                <w:sz w:val="18"/>
                <w:lang w:val="id-ID"/>
              </w:rPr>
            </w:pPr>
            <w:r w:rsidRPr="00426EFE">
              <w:rPr>
                <w:rFonts w:ascii="Trebuchet MS" w:eastAsia="Times New Roman" w:hAnsi="Trebuchet MS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470094EE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7C5E4274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47284DB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703AE6D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62E7C664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B82B1ED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5FF0CD54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Rusak Sedang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3401EFA6" w14:textId="2A09F686" w:rsidR="00AA2B57" w:rsidRPr="00426EFE" w:rsidRDefault="00BD3D77" w:rsidP="00AA2B57">
            <w:pPr>
              <w:pStyle w:val="NoSpacing"/>
              <w:jc w:val="center"/>
              <w:rPr>
                <w:rFonts w:ascii="Trebuchet MS" w:eastAsia="Times New Roman" w:hAnsi="Trebuchet MS"/>
                <w:sz w:val="18"/>
                <w:lang w:val="id-ID"/>
              </w:rPr>
            </w:pPr>
            <w:r w:rsidRPr="00426EFE">
              <w:rPr>
                <w:rFonts w:ascii="Trebuchet MS" w:eastAsia="Times New Roman" w:hAnsi="Trebuchet MS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49538EDE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259CB324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0791336A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686E19F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0A9428B6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0B2CF1B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16C0246A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 xml:space="preserve">Rusak </w:t>
            </w: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Ringan</w:t>
            </w:r>
            <w:proofErr w:type="spellEnd"/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6441B5AC" w14:textId="36E8484C" w:rsidR="00AA2B57" w:rsidRPr="00426EFE" w:rsidRDefault="00473833" w:rsidP="00AA2B57">
            <w:pPr>
              <w:pStyle w:val="NoSpacing"/>
              <w:jc w:val="center"/>
              <w:rPr>
                <w:rFonts w:ascii="Trebuchet MS" w:eastAsia="Times New Roman" w:hAnsi="Trebuchet MS"/>
                <w:sz w:val="18"/>
                <w:lang w:val="id-ID"/>
              </w:rPr>
            </w:pPr>
            <w:r w:rsidRPr="00426EFE">
              <w:rPr>
                <w:rFonts w:ascii="Trebuchet MS" w:eastAsia="Times New Roman" w:hAnsi="Trebuchet MS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47E3660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79CE96A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05774D28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4CD7B6FF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74CFB0BB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4E5E312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72450553" w14:textId="3BF15E8A" w:rsidR="00AA2B57" w:rsidRPr="004442A3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Cs/>
                <w:sz w:val="18"/>
                <w:lang w:val="id-ID"/>
              </w:rPr>
              <w:t>Hanyut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5CEA2E8C" w14:textId="082A6B39" w:rsidR="00AA2B57" w:rsidRPr="00426EFE" w:rsidRDefault="00473833" w:rsidP="00AA2B57">
            <w:pPr>
              <w:pStyle w:val="NoSpacing"/>
              <w:jc w:val="center"/>
              <w:rPr>
                <w:rFonts w:ascii="Trebuchet MS" w:eastAsia="Times New Roman" w:hAnsi="Trebuchet MS"/>
                <w:sz w:val="18"/>
                <w:lang w:val="id-ID"/>
              </w:rPr>
            </w:pPr>
            <w:r w:rsidRPr="00426EFE">
              <w:rPr>
                <w:rFonts w:ascii="Trebuchet MS" w:eastAsia="Times New Roman" w:hAnsi="Trebuchet MS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1F08923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26DD39C5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0FFDF77D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1D0C1D60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3011DF6E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601A5F94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6ED1A042" w14:textId="3EC6553E" w:rsidR="00AA2B57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Cs/>
                <w:sz w:val="18"/>
                <w:lang w:val="id-ID"/>
              </w:rPr>
              <w:t xml:space="preserve">Terendam 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7AFDE89A" w14:textId="30ACA92C" w:rsidR="00AA2B57" w:rsidRPr="00426EFE" w:rsidRDefault="00426EFE" w:rsidP="00AA2B57">
            <w:pPr>
              <w:pStyle w:val="NoSpacing"/>
              <w:jc w:val="center"/>
              <w:rPr>
                <w:rFonts w:ascii="Trebuchet MS" w:eastAsia="Times New Roman" w:hAnsi="Trebuchet MS"/>
                <w:sz w:val="18"/>
                <w:lang w:val="id-ID"/>
              </w:rPr>
            </w:pPr>
            <w:r w:rsidRPr="00426EFE">
              <w:rPr>
                <w:rFonts w:ascii="Trebuchet MS" w:eastAsia="Times New Roman" w:hAnsi="Trebuchet MS"/>
                <w:sz w:val="18"/>
                <w:lang w:val="id-ID"/>
              </w:rPr>
              <w:t>70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79D15A0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6F78732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7AE73FB7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14843C81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57FB545E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0EA79F3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FF"/>
            <w:vAlign w:val="center"/>
          </w:tcPr>
          <w:p w14:paraId="6E554314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sz w:val="14"/>
              </w:rPr>
            </w:pPr>
          </w:p>
        </w:tc>
      </w:tr>
      <w:tr w:rsidR="00AA2B57" w:rsidRPr="00350584" w14:paraId="60795028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FE08EF6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00"/>
            <w:vAlign w:val="center"/>
          </w:tcPr>
          <w:p w14:paraId="44D95406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Kerusakan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 xml:space="preserve"> 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Fasilitas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 xml:space="preserve"> 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Sosial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/Umum</w:t>
            </w:r>
          </w:p>
        </w:tc>
      </w:tr>
      <w:tr w:rsidR="00AA2B57" w:rsidRPr="00350584" w14:paraId="17392ED2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904F08A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3D8CA816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Sekolah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5819388B" w14:textId="11F9145B" w:rsidR="00AA2B57" w:rsidRPr="00715725" w:rsidRDefault="00BD3D7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5A9B238E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0CAFF07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54A955C1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7F4BBA5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7961AFC2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7C5E836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4E6A22C1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Tempat</w:t>
            </w:r>
            <w:proofErr w:type="spellEnd"/>
            <w:r w:rsidRPr="00350584">
              <w:rPr>
                <w:rFonts w:ascii="Trebuchet MS" w:eastAsia="Times New Roman" w:hAnsi="Trebuchet MS"/>
                <w:bCs/>
                <w:sz w:val="18"/>
              </w:rPr>
              <w:t xml:space="preserve"> Ibadah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58C4165C" w14:textId="1B8EB2D0" w:rsidR="00AA2B57" w:rsidRPr="004442A3" w:rsidRDefault="00BD3D7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759AB5DD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4B3FD57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6AEC617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0964C18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56EDB06B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3A0A382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34AD79C9" w14:textId="1ADD7D0A" w:rsidR="00AA2B57" w:rsidRPr="00350584" w:rsidRDefault="00337540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proofErr w:type="spellStart"/>
            <w:r>
              <w:rPr>
                <w:rFonts w:ascii="Trebuchet MS" w:eastAsia="Times New Roman" w:hAnsi="Trebuchet MS"/>
                <w:bCs/>
                <w:sz w:val="18"/>
              </w:rPr>
              <w:t>Fasilitas</w:t>
            </w:r>
            <w:proofErr w:type="spellEnd"/>
            <w:r>
              <w:rPr>
                <w:rFonts w:ascii="Trebuchet MS" w:eastAsia="Times New Roman" w:hAnsi="Trebuchet MS"/>
                <w:bCs/>
                <w:sz w:val="18"/>
              </w:rPr>
              <w:t xml:space="preserve"> Kesehatan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7E25D966" w14:textId="4C6EA18A" w:rsidR="00AA2B57" w:rsidRPr="00CB66DD" w:rsidRDefault="00BD3D7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0D1225E7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0C44CE89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46B4196A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063FC177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2E687A3D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795EFEE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4E226F5A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Pasar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1A16AD22" w14:textId="36A575E2" w:rsidR="00AA2B57" w:rsidRPr="00715725" w:rsidRDefault="00473833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72FCB83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6434A931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534B9D15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16D61821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67A7E989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9263E3D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4B2EA052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 xml:space="preserve">Gedung </w:t>
            </w: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Pemerintah</w:t>
            </w:r>
            <w:proofErr w:type="spellEnd"/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56C954DC" w14:textId="04A83A25" w:rsidR="00AA2B57" w:rsidRPr="00715725" w:rsidRDefault="00473833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04C96B6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3E2AA623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05346463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45FBCB0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31FECFA5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FB7167F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1DE6C4EE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Lain-lain</w:t>
            </w:r>
          </w:p>
        </w:tc>
        <w:tc>
          <w:tcPr>
            <w:tcW w:w="1260" w:type="dxa"/>
            <w:gridSpan w:val="3"/>
            <w:shd w:val="clear" w:color="auto" w:fill="FFFFFF"/>
            <w:vAlign w:val="center"/>
          </w:tcPr>
          <w:p w14:paraId="391D9A2E" w14:textId="44CB4527" w:rsidR="00AA2B57" w:rsidRPr="00032516" w:rsidRDefault="00473833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  <w:r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shd w:val="clear" w:color="auto" w:fill="FFFFFF"/>
            <w:vAlign w:val="center"/>
          </w:tcPr>
          <w:p w14:paraId="3FB0A7A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2"/>
            <w:shd w:val="clear" w:color="auto" w:fill="FFFFFF"/>
            <w:vAlign w:val="center"/>
          </w:tcPr>
          <w:p w14:paraId="771BD248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170" w:type="dxa"/>
            <w:gridSpan w:val="4"/>
            <w:shd w:val="clear" w:color="auto" w:fill="FFFFFF"/>
            <w:vAlign w:val="center"/>
          </w:tcPr>
          <w:p w14:paraId="015F0B99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  <w:tc>
          <w:tcPr>
            <w:tcW w:w="1283" w:type="dxa"/>
            <w:gridSpan w:val="2"/>
            <w:shd w:val="clear" w:color="auto" w:fill="FFFFFF"/>
            <w:vAlign w:val="center"/>
          </w:tcPr>
          <w:p w14:paraId="364C8E60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</w:p>
        </w:tc>
      </w:tr>
      <w:tr w:rsidR="00AA2B57" w:rsidRPr="00350584" w14:paraId="0677C223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1770B8EC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FF"/>
            <w:vAlign w:val="center"/>
          </w:tcPr>
          <w:p w14:paraId="5A72F041" w14:textId="1702C24D" w:rsidR="00AA2B57" w:rsidRPr="00780DE1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sz w:val="18"/>
                <w:lang w:val="id-ID"/>
              </w:rPr>
            </w:pPr>
          </w:p>
        </w:tc>
      </w:tr>
      <w:tr w:rsidR="00AA2B57" w:rsidRPr="00350584" w14:paraId="74C88277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B5F67FF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00"/>
            <w:vAlign w:val="center"/>
          </w:tcPr>
          <w:p w14:paraId="56256CB7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Kerusakan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 xml:space="preserve"> 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infrastruktur</w:t>
            </w:r>
            <w:proofErr w:type="spellEnd"/>
          </w:p>
        </w:tc>
      </w:tr>
      <w:tr w:rsidR="00AA2B57" w:rsidRPr="00350584" w14:paraId="0C16779C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4B421534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FF"/>
            <w:vAlign w:val="center"/>
          </w:tcPr>
          <w:p w14:paraId="41343D0A" w14:textId="083C9CC2" w:rsidR="00AA2B57" w:rsidRPr="007407D3" w:rsidRDefault="00AA2B57" w:rsidP="00AA2B57">
            <w:pPr>
              <w:pStyle w:val="NoSpacing"/>
              <w:rPr>
                <w:rFonts w:ascii="Trebuchet MS" w:eastAsia="Times New Roman" w:hAnsi="Trebuchet MS"/>
                <w:bCs/>
                <w:i/>
                <w:sz w:val="18"/>
                <w:lang w:val="id-ID"/>
              </w:rPr>
            </w:pPr>
          </w:p>
        </w:tc>
      </w:tr>
      <w:tr w:rsidR="00AA2B57" w:rsidRPr="00350584" w14:paraId="000DE291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4F76061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7455" w:type="dxa"/>
            <w:gridSpan w:val="15"/>
            <w:shd w:val="clear" w:color="auto" w:fill="FFFF00"/>
            <w:vAlign w:val="center"/>
          </w:tcPr>
          <w:p w14:paraId="313958BC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sz w:val="18"/>
              </w:rPr>
              <w:t>Pengungsian</w:t>
            </w:r>
            <w:proofErr w:type="spellEnd"/>
          </w:p>
        </w:tc>
      </w:tr>
      <w:tr w:rsidR="00AA2B57" w:rsidRPr="00350584" w14:paraId="3B7ACBB5" w14:textId="77777777" w:rsidTr="001A2E85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FB985FB" w14:textId="77777777" w:rsidR="00AA2B57" w:rsidRPr="00350584" w:rsidRDefault="00AA2B57" w:rsidP="00AA2B57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00"/>
            <w:vAlign w:val="center"/>
          </w:tcPr>
          <w:p w14:paraId="7B55B597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 xml:space="preserve">Nama Lokasi, Kel, </w:t>
            </w: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Kec</w:t>
            </w:r>
            <w:proofErr w:type="spellEnd"/>
          </w:p>
        </w:tc>
        <w:tc>
          <w:tcPr>
            <w:tcW w:w="541" w:type="dxa"/>
            <w:gridSpan w:val="2"/>
            <w:shd w:val="clear" w:color="auto" w:fill="FFFF00"/>
            <w:vAlign w:val="center"/>
          </w:tcPr>
          <w:p w14:paraId="22244D4E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KK</w:t>
            </w:r>
          </w:p>
        </w:tc>
        <w:tc>
          <w:tcPr>
            <w:tcW w:w="719" w:type="dxa"/>
            <w:shd w:val="clear" w:color="auto" w:fill="FFFF00"/>
            <w:vAlign w:val="center"/>
          </w:tcPr>
          <w:p w14:paraId="65B66F18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Jiwa</w:t>
            </w:r>
          </w:p>
        </w:tc>
        <w:tc>
          <w:tcPr>
            <w:tcW w:w="654" w:type="dxa"/>
            <w:shd w:val="clear" w:color="auto" w:fill="FFFF00"/>
            <w:vAlign w:val="center"/>
          </w:tcPr>
          <w:p w14:paraId="22D0C9AE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L</w:t>
            </w:r>
          </w:p>
        </w:tc>
        <w:tc>
          <w:tcPr>
            <w:tcW w:w="827" w:type="dxa"/>
            <w:gridSpan w:val="2"/>
            <w:shd w:val="clear" w:color="auto" w:fill="FFFF00"/>
            <w:vAlign w:val="center"/>
          </w:tcPr>
          <w:p w14:paraId="3ED5E982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P</w:t>
            </w:r>
          </w:p>
        </w:tc>
        <w:tc>
          <w:tcPr>
            <w:tcW w:w="862" w:type="dxa"/>
            <w:shd w:val="clear" w:color="auto" w:fill="FFFF00"/>
            <w:vAlign w:val="center"/>
          </w:tcPr>
          <w:p w14:paraId="2F6BFD24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&lt;5</w:t>
            </w:r>
          </w:p>
        </w:tc>
        <w:tc>
          <w:tcPr>
            <w:tcW w:w="797" w:type="dxa"/>
            <w:gridSpan w:val="3"/>
            <w:shd w:val="clear" w:color="auto" w:fill="FFFF00"/>
            <w:vAlign w:val="center"/>
          </w:tcPr>
          <w:p w14:paraId="5CDB0A8B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&gt;5≤18</w:t>
            </w:r>
          </w:p>
        </w:tc>
        <w:tc>
          <w:tcPr>
            <w:tcW w:w="828" w:type="dxa"/>
            <w:gridSpan w:val="2"/>
            <w:shd w:val="clear" w:color="auto" w:fill="FFFF00"/>
            <w:vAlign w:val="center"/>
          </w:tcPr>
          <w:p w14:paraId="5A3066BD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 w:rsidRPr="00350584">
              <w:rPr>
                <w:rFonts w:ascii="Trebuchet MS" w:eastAsia="Times New Roman" w:hAnsi="Trebuchet MS"/>
                <w:bCs/>
                <w:sz w:val="18"/>
              </w:rPr>
              <w:t>&gt;18</w:t>
            </w:r>
          </w:p>
        </w:tc>
        <w:tc>
          <w:tcPr>
            <w:tcW w:w="828" w:type="dxa"/>
            <w:shd w:val="clear" w:color="auto" w:fill="FFFF00"/>
            <w:vAlign w:val="center"/>
          </w:tcPr>
          <w:p w14:paraId="0DE23E40" w14:textId="77777777" w:rsidR="00AA2B57" w:rsidRPr="00350584" w:rsidRDefault="00AA2B57" w:rsidP="00AA2B57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proofErr w:type="spellStart"/>
            <w:r w:rsidRPr="00350584">
              <w:rPr>
                <w:rFonts w:ascii="Trebuchet MS" w:eastAsia="Times New Roman" w:hAnsi="Trebuchet MS"/>
                <w:bCs/>
                <w:sz w:val="18"/>
              </w:rPr>
              <w:t>Jumlah</w:t>
            </w:r>
            <w:proofErr w:type="spellEnd"/>
          </w:p>
        </w:tc>
      </w:tr>
      <w:tr w:rsidR="009A1D7B" w:rsidRPr="00350584" w14:paraId="1190F048" w14:textId="77777777" w:rsidTr="001A2E85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687039A6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34607D02" w14:textId="7335AE87" w:rsidR="009A1D7B" w:rsidRPr="007407D3" w:rsidRDefault="009A1D7B" w:rsidP="009A1D7B">
            <w:pPr>
              <w:pStyle w:val="NoSpacing"/>
              <w:rPr>
                <w:rFonts w:ascii="Trebuchet MS" w:eastAsia="Times New Roman" w:hAnsi="Trebuchet MS"/>
                <w:bCs/>
                <w:sz w:val="18"/>
                <w:lang w:val="id-ID"/>
              </w:rPr>
            </w:pPr>
          </w:p>
        </w:tc>
        <w:tc>
          <w:tcPr>
            <w:tcW w:w="541" w:type="dxa"/>
            <w:gridSpan w:val="2"/>
            <w:shd w:val="clear" w:color="auto" w:fill="FFFFFF"/>
            <w:vAlign w:val="center"/>
          </w:tcPr>
          <w:p w14:paraId="74A8782F" w14:textId="759DF8EF" w:rsidR="009A1D7B" w:rsidRPr="007407D3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  <w:lang w:val="id-ID"/>
              </w:rPr>
            </w:pPr>
          </w:p>
        </w:tc>
        <w:tc>
          <w:tcPr>
            <w:tcW w:w="719" w:type="dxa"/>
            <w:shd w:val="clear" w:color="auto" w:fill="FFFFFF"/>
            <w:vAlign w:val="center"/>
          </w:tcPr>
          <w:p w14:paraId="7E17A7B2" w14:textId="3CB7017E" w:rsidR="009A1D7B" w:rsidRPr="007407D3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  <w:lang w:val="id-ID"/>
              </w:rPr>
            </w:pPr>
          </w:p>
        </w:tc>
        <w:tc>
          <w:tcPr>
            <w:tcW w:w="654" w:type="dxa"/>
            <w:shd w:val="clear" w:color="auto" w:fill="FFFFFF"/>
            <w:vAlign w:val="center"/>
          </w:tcPr>
          <w:p w14:paraId="6C8944FB" w14:textId="387FEADD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692851FC" w14:textId="1E61FBB3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</w:p>
        </w:tc>
        <w:tc>
          <w:tcPr>
            <w:tcW w:w="862" w:type="dxa"/>
            <w:shd w:val="clear" w:color="auto" w:fill="FFFFFF"/>
            <w:vAlign w:val="center"/>
          </w:tcPr>
          <w:p w14:paraId="4ADE13AD" w14:textId="3001CC95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</w:p>
        </w:tc>
        <w:tc>
          <w:tcPr>
            <w:tcW w:w="797" w:type="dxa"/>
            <w:gridSpan w:val="3"/>
            <w:shd w:val="clear" w:color="auto" w:fill="FFFFFF"/>
            <w:vAlign w:val="center"/>
          </w:tcPr>
          <w:p w14:paraId="44A5B99A" w14:textId="50123FB4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</w:p>
        </w:tc>
        <w:tc>
          <w:tcPr>
            <w:tcW w:w="828" w:type="dxa"/>
            <w:gridSpan w:val="2"/>
            <w:shd w:val="clear" w:color="auto" w:fill="FFFFFF"/>
            <w:vAlign w:val="center"/>
          </w:tcPr>
          <w:p w14:paraId="24CE160C" w14:textId="6722B27B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</w:p>
        </w:tc>
        <w:tc>
          <w:tcPr>
            <w:tcW w:w="828" w:type="dxa"/>
            <w:shd w:val="clear" w:color="auto" w:fill="FFFFFF"/>
            <w:vAlign w:val="center"/>
          </w:tcPr>
          <w:p w14:paraId="1130A0AE" w14:textId="76466D8D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</w:p>
        </w:tc>
      </w:tr>
      <w:tr w:rsidR="009A1D7B" w:rsidRPr="00350584" w14:paraId="28BDEF93" w14:textId="77777777" w:rsidTr="001A2E85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0E5A9E8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lang w:val="id-ID"/>
              </w:rPr>
            </w:pPr>
          </w:p>
        </w:tc>
        <w:tc>
          <w:tcPr>
            <w:tcW w:w="1399" w:type="dxa"/>
            <w:gridSpan w:val="2"/>
            <w:shd w:val="clear" w:color="auto" w:fill="FFFFFF"/>
            <w:vAlign w:val="center"/>
          </w:tcPr>
          <w:p w14:paraId="35B40A3D" w14:textId="6D75688D" w:rsidR="009A1D7B" w:rsidRPr="007407D3" w:rsidRDefault="009A1D7B" w:rsidP="009A1D7B">
            <w:pPr>
              <w:pStyle w:val="NoSpacing"/>
              <w:rPr>
                <w:rFonts w:ascii="Trebuchet MS" w:eastAsia="Times New Roman" w:hAnsi="Trebuchet MS"/>
                <w:bCs/>
                <w:sz w:val="18"/>
                <w:lang w:val="id-ID"/>
              </w:rPr>
            </w:pPr>
          </w:p>
        </w:tc>
        <w:tc>
          <w:tcPr>
            <w:tcW w:w="541" w:type="dxa"/>
            <w:gridSpan w:val="2"/>
            <w:shd w:val="clear" w:color="auto" w:fill="FFFFFF"/>
            <w:vAlign w:val="center"/>
          </w:tcPr>
          <w:p w14:paraId="56F9A1CC" w14:textId="474FD411" w:rsidR="009A1D7B" w:rsidRPr="007407D3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  <w:lang w:val="id-ID"/>
              </w:rPr>
            </w:pPr>
          </w:p>
        </w:tc>
        <w:tc>
          <w:tcPr>
            <w:tcW w:w="719" w:type="dxa"/>
            <w:shd w:val="clear" w:color="auto" w:fill="FFFFFF"/>
            <w:vAlign w:val="center"/>
          </w:tcPr>
          <w:p w14:paraId="41C0EE91" w14:textId="53C11BFC" w:rsidR="009A1D7B" w:rsidRPr="007407D3" w:rsidRDefault="009A1D7B" w:rsidP="009A1D7B">
            <w:pPr>
              <w:pStyle w:val="NoSpacing"/>
              <w:rPr>
                <w:rFonts w:ascii="Trebuchet MS" w:eastAsia="Times New Roman" w:hAnsi="Trebuchet MS"/>
                <w:bCs/>
                <w:sz w:val="18"/>
                <w:lang w:val="id-ID"/>
              </w:rPr>
            </w:pPr>
          </w:p>
        </w:tc>
        <w:tc>
          <w:tcPr>
            <w:tcW w:w="654" w:type="dxa"/>
            <w:shd w:val="clear" w:color="auto" w:fill="FFFFFF"/>
            <w:vAlign w:val="center"/>
          </w:tcPr>
          <w:p w14:paraId="218D1A40" w14:textId="0735284E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>
              <w:rPr>
                <w:rFonts w:ascii="Trebuchet MS" w:eastAsia="Times New Roman" w:hAnsi="Trebuchet MS"/>
                <w:bCs/>
                <w:sz w:val="18"/>
              </w:rPr>
              <w:t>-</w:t>
            </w: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3D34E078" w14:textId="523D6DE1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>
              <w:rPr>
                <w:rFonts w:ascii="Trebuchet MS" w:eastAsia="Times New Roman" w:hAnsi="Trebuchet MS"/>
                <w:bCs/>
                <w:sz w:val="18"/>
              </w:rPr>
              <w:t>-</w:t>
            </w:r>
          </w:p>
        </w:tc>
        <w:tc>
          <w:tcPr>
            <w:tcW w:w="862" w:type="dxa"/>
            <w:shd w:val="clear" w:color="auto" w:fill="FFFFFF"/>
            <w:vAlign w:val="center"/>
          </w:tcPr>
          <w:p w14:paraId="30941F8E" w14:textId="19AD2D0D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>
              <w:rPr>
                <w:rFonts w:ascii="Trebuchet MS" w:eastAsia="Times New Roman" w:hAnsi="Trebuchet MS"/>
                <w:bCs/>
                <w:sz w:val="18"/>
              </w:rPr>
              <w:t>-</w:t>
            </w:r>
          </w:p>
        </w:tc>
        <w:tc>
          <w:tcPr>
            <w:tcW w:w="797" w:type="dxa"/>
            <w:gridSpan w:val="3"/>
            <w:shd w:val="clear" w:color="auto" w:fill="FFFFFF"/>
            <w:vAlign w:val="center"/>
          </w:tcPr>
          <w:p w14:paraId="3D8B5AC2" w14:textId="14A5072F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>
              <w:rPr>
                <w:rFonts w:ascii="Trebuchet MS" w:eastAsia="Times New Roman" w:hAnsi="Trebuchet MS"/>
                <w:bCs/>
                <w:sz w:val="18"/>
              </w:rPr>
              <w:t>-</w:t>
            </w:r>
          </w:p>
        </w:tc>
        <w:tc>
          <w:tcPr>
            <w:tcW w:w="828" w:type="dxa"/>
            <w:gridSpan w:val="2"/>
            <w:shd w:val="clear" w:color="auto" w:fill="FFFFFF"/>
            <w:vAlign w:val="center"/>
          </w:tcPr>
          <w:p w14:paraId="2625ABF4" w14:textId="1A1160B5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  <w:r>
              <w:rPr>
                <w:rFonts w:ascii="Trebuchet MS" w:eastAsia="Times New Roman" w:hAnsi="Trebuchet MS"/>
                <w:bCs/>
                <w:sz w:val="18"/>
              </w:rPr>
              <w:t>-</w:t>
            </w:r>
          </w:p>
        </w:tc>
        <w:tc>
          <w:tcPr>
            <w:tcW w:w="828" w:type="dxa"/>
            <w:shd w:val="clear" w:color="auto" w:fill="FFFFFF"/>
            <w:vAlign w:val="center"/>
          </w:tcPr>
          <w:p w14:paraId="0E428390" w14:textId="06E5AD04" w:rsidR="009A1D7B" w:rsidRPr="00350584" w:rsidRDefault="009A1D7B" w:rsidP="009A1D7B">
            <w:pPr>
              <w:pStyle w:val="NoSpacing"/>
              <w:jc w:val="center"/>
              <w:rPr>
                <w:rFonts w:ascii="Trebuchet MS" w:eastAsia="Times New Roman" w:hAnsi="Trebuchet MS"/>
                <w:bCs/>
                <w:sz w:val="18"/>
              </w:rPr>
            </w:pPr>
          </w:p>
        </w:tc>
      </w:tr>
      <w:tr w:rsidR="009A1D7B" w:rsidRPr="00350584" w14:paraId="5A7D7E33" w14:textId="77777777" w:rsidTr="004109DE">
        <w:trPr>
          <w:gridAfter w:val="1"/>
          <w:wAfter w:w="7450" w:type="dxa"/>
        </w:trPr>
        <w:tc>
          <w:tcPr>
            <w:tcW w:w="9182" w:type="dxa"/>
            <w:gridSpan w:val="16"/>
            <w:shd w:val="clear" w:color="auto" w:fill="FFFFFF"/>
            <w:vAlign w:val="center"/>
          </w:tcPr>
          <w:p w14:paraId="7DD11E1F" w14:textId="77777777" w:rsidR="009A1D7B" w:rsidRPr="00350584" w:rsidRDefault="009A1D7B" w:rsidP="009A1D7B">
            <w:pPr>
              <w:jc w:val="both"/>
              <w:rPr>
                <w:rFonts w:ascii="Trebuchet MS" w:hAnsi="Trebuchet MS" w:cs="Arial"/>
                <w:b/>
                <w:bCs/>
                <w:sz w:val="14"/>
              </w:rPr>
            </w:pPr>
          </w:p>
        </w:tc>
      </w:tr>
      <w:tr w:rsidR="009A1D7B" w:rsidRPr="00350584" w14:paraId="4B744CD1" w14:textId="77777777" w:rsidTr="004109DE">
        <w:trPr>
          <w:gridAfter w:val="1"/>
          <w:wAfter w:w="7450" w:type="dxa"/>
        </w:trPr>
        <w:tc>
          <w:tcPr>
            <w:tcW w:w="1727" w:type="dxa"/>
            <w:vMerge w:val="restart"/>
            <w:shd w:val="clear" w:color="auto" w:fill="FF0000"/>
            <w:vAlign w:val="center"/>
          </w:tcPr>
          <w:p w14:paraId="1B5F5CF2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 w:themeColor="background1"/>
                <w:sz w:val="24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 w:themeColor="background1"/>
                <w:sz w:val="24"/>
              </w:rPr>
              <w:t>Mobilisasi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color w:val="FFFFFF" w:themeColor="background1"/>
                <w:sz w:val="24"/>
              </w:rPr>
              <w:t xml:space="preserve"> 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 w:themeColor="background1"/>
                <w:sz w:val="24"/>
              </w:rPr>
              <w:t>Sumber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color w:val="FFFFFF" w:themeColor="background1"/>
                <w:sz w:val="24"/>
              </w:rPr>
              <w:t xml:space="preserve"> Daya PMI</w:t>
            </w:r>
          </w:p>
        </w:tc>
        <w:tc>
          <w:tcPr>
            <w:tcW w:w="7455" w:type="dxa"/>
            <w:gridSpan w:val="15"/>
            <w:vAlign w:val="center"/>
          </w:tcPr>
          <w:p w14:paraId="347D7167" w14:textId="77777777" w:rsidR="009A1D7B" w:rsidRPr="00350584" w:rsidRDefault="009A1D7B" w:rsidP="009A1D7B">
            <w:pPr>
              <w:rPr>
                <w:rFonts w:ascii="Trebuchet MS" w:hAnsi="Trebuchet MS" w:cs="Arial"/>
              </w:rPr>
            </w:pPr>
            <w:proofErr w:type="spellStart"/>
            <w:r w:rsidRPr="00350584">
              <w:rPr>
                <w:rFonts w:ascii="Trebuchet MS" w:hAnsi="Trebuchet MS" w:cs="Arial"/>
              </w:rPr>
              <w:t>Personil</w:t>
            </w:r>
            <w:proofErr w:type="spellEnd"/>
          </w:p>
        </w:tc>
      </w:tr>
      <w:tr w:rsidR="009A1D7B" w:rsidRPr="00350584" w14:paraId="08359969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47B3C3F1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shd w:val="clear" w:color="auto" w:fill="FFFF00"/>
            <w:vAlign w:val="center"/>
          </w:tcPr>
          <w:p w14:paraId="5670E278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71" w:type="dxa"/>
            <w:gridSpan w:val="4"/>
            <w:shd w:val="clear" w:color="auto" w:fill="FFFF00"/>
            <w:vAlign w:val="center"/>
          </w:tcPr>
          <w:p w14:paraId="43AD0157" w14:textId="77777777" w:rsidR="009A1D7B" w:rsidRPr="00B770F2" w:rsidRDefault="009A1D7B" w:rsidP="009A1D7B">
            <w:pPr>
              <w:rPr>
                <w:rFonts w:ascii="Trebuchet MS" w:hAnsi="Trebuchet MS" w:cs="Arial"/>
                <w:b/>
                <w:sz w:val="18"/>
              </w:rPr>
            </w:pPr>
            <w:r w:rsidRPr="00B770F2">
              <w:rPr>
                <w:rFonts w:ascii="Trebuchet MS" w:hAnsi="Trebuchet MS" w:cs="Arial"/>
                <w:b/>
                <w:sz w:val="18"/>
              </w:rPr>
              <w:t>Lap Awal</w:t>
            </w:r>
          </w:p>
        </w:tc>
        <w:tc>
          <w:tcPr>
            <w:tcW w:w="1173" w:type="dxa"/>
            <w:gridSpan w:val="2"/>
            <w:shd w:val="clear" w:color="auto" w:fill="FFFF00"/>
            <w:vAlign w:val="center"/>
          </w:tcPr>
          <w:p w14:paraId="5F194816" w14:textId="77777777" w:rsidR="009A1D7B" w:rsidRPr="00B770F2" w:rsidRDefault="009A1D7B" w:rsidP="009A1D7B">
            <w:pPr>
              <w:rPr>
                <w:rFonts w:ascii="Trebuchet MS" w:hAnsi="Trebuchet MS" w:cs="Arial"/>
                <w:b/>
                <w:sz w:val="18"/>
              </w:rPr>
            </w:pPr>
            <w:r w:rsidRPr="00B770F2">
              <w:rPr>
                <w:rFonts w:ascii="Trebuchet MS" w:hAnsi="Trebuchet MS" w:cs="Arial"/>
                <w:b/>
                <w:sz w:val="18"/>
              </w:rPr>
              <w:t>Lapsit-1</w:t>
            </w:r>
          </w:p>
        </w:tc>
        <w:tc>
          <w:tcPr>
            <w:tcW w:w="1170" w:type="dxa"/>
            <w:gridSpan w:val="2"/>
            <w:shd w:val="clear" w:color="auto" w:fill="FFFF00"/>
            <w:vAlign w:val="center"/>
          </w:tcPr>
          <w:p w14:paraId="67EF59E4" w14:textId="77777777" w:rsidR="009A1D7B" w:rsidRPr="00B770F2" w:rsidRDefault="009A1D7B" w:rsidP="009A1D7B">
            <w:pPr>
              <w:rPr>
                <w:rFonts w:ascii="Trebuchet MS" w:hAnsi="Trebuchet MS" w:cs="Arial"/>
                <w:b/>
                <w:sz w:val="18"/>
              </w:rPr>
            </w:pPr>
            <w:r w:rsidRPr="00B770F2">
              <w:rPr>
                <w:rFonts w:ascii="Trebuchet MS" w:hAnsi="Trebuchet MS" w:cs="Arial"/>
                <w:b/>
                <w:sz w:val="18"/>
              </w:rPr>
              <w:t>Lapsit-2</w:t>
            </w:r>
          </w:p>
        </w:tc>
        <w:tc>
          <w:tcPr>
            <w:tcW w:w="1170" w:type="dxa"/>
            <w:gridSpan w:val="4"/>
            <w:shd w:val="clear" w:color="auto" w:fill="FFFF00"/>
            <w:vAlign w:val="center"/>
          </w:tcPr>
          <w:p w14:paraId="6458813A" w14:textId="77777777" w:rsidR="009A1D7B" w:rsidRPr="00B770F2" w:rsidRDefault="009A1D7B" w:rsidP="009A1D7B">
            <w:pPr>
              <w:rPr>
                <w:rFonts w:ascii="Trebuchet MS" w:hAnsi="Trebuchet MS" w:cs="Arial"/>
                <w:b/>
                <w:sz w:val="18"/>
              </w:rPr>
            </w:pPr>
            <w:r w:rsidRPr="00B770F2">
              <w:rPr>
                <w:rFonts w:ascii="Trebuchet MS" w:hAnsi="Trebuchet MS" w:cs="Arial"/>
                <w:b/>
                <w:sz w:val="18"/>
              </w:rPr>
              <w:t>Lapsit-3</w:t>
            </w:r>
          </w:p>
        </w:tc>
        <w:tc>
          <w:tcPr>
            <w:tcW w:w="1283" w:type="dxa"/>
            <w:gridSpan w:val="2"/>
            <w:shd w:val="clear" w:color="auto" w:fill="FFFF00"/>
            <w:vAlign w:val="center"/>
          </w:tcPr>
          <w:p w14:paraId="32628283" w14:textId="77777777" w:rsidR="009A1D7B" w:rsidRPr="00B770F2" w:rsidRDefault="009A1D7B" w:rsidP="009A1D7B">
            <w:pPr>
              <w:rPr>
                <w:rFonts w:ascii="Trebuchet MS" w:hAnsi="Trebuchet MS" w:cs="Arial"/>
                <w:b/>
                <w:sz w:val="18"/>
              </w:rPr>
            </w:pPr>
            <w:proofErr w:type="spellStart"/>
            <w:r w:rsidRPr="00B770F2">
              <w:rPr>
                <w:rFonts w:ascii="Trebuchet MS" w:hAnsi="Trebuchet MS" w:cs="Arial"/>
                <w:b/>
                <w:sz w:val="18"/>
              </w:rPr>
              <w:t>dst</w:t>
            </w:r>
            <w:proofErr w:type="spellEnd"/>
          </w:p>
        </w:tc>
      </w:tr>
      <w:tr w:rsidR="009A1D7B" w:rsidRPr="00350584" w14:paraId="366CF638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B4AFF01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tcBorders>
              <w:bottom w:val="single" w:sz="4" w:space="0" w:color="auto"/>
            </w:tcBorders>
            <w:vAlign w:val="center"/>
          </w:tcPr>
          <w:p w14:paraId="57258322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Pengurus</w:t>
            </w:r>
          </w:p>
        </w:tc>
        <w:tc>
          <w:tcPr>
            <w:tcW w:w="1271" w:type="dxa"/>
            <w:gridSpan w:val="4"/>
            <w:tcBorders>
              <w:bottom w:val="single" w:sz="4" w:space="0" w:color="auto"/>
            </w:tcBorders>
            <w:vAlign w:val="center"/>
          </w:tcPr>
          <w:p w14:paraId="55248AEA" w14:textId="71ECF2DD" w:rsidR="009A1D7B" w:rsidRPr="007407D3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tcBorders>
              <w:bottom w:val="single" w:sz="4" w:space="0" w:color="auto"/>
            </w:tcBorders>
            <w:vAlign w:val="center"/>
          </w:tcPr>
          <w:p w14:paraId="75F20B7F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1AFF4D4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tcBorders>
              <w:bottom w:val="single" w:sz="4" w:space="0" w:color="auto"/>
            </w:tcBorders>
            <w:vAlign w:val="center"/>
          </w:tcPr>
          <w:p w14:paraId="3650663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tcBorders>
              <w:bottom w:val="single" w:sz="4" w:space="0" w:color="auto"/>
            </w:tcBorders>
            <w:vAlign w:val="center"/>
          </w:tcPr>
          <w:p w14:paraId="456E6030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58BB9281" w14:textId="77777777" w:rsidTr="004109DE">
        <w:trPr>
          <w:gridAfter w:val="1"/>
          <w:wAfter w:w="7450" w:type="dxa"/>
        </w:trPr>
        <w:tc>
          <w:tcPr>
            <w:tcW w:w="1727" w:type="dxa"/>
            <w:vMerge/>
            <w:tcBorders>
              <w:right w:val="single" w:sz="4" w:space="0" w:color="auto"/>
            </w:tcBorders>
            <w:shd w:val="clear" w:color="auto" w:fill="FF0000"/>
            <w:vAlign w:val="center"/>
          </w:tcPr>
          <w:p w14:paraId="0D2E8196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E16A8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Staf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 xml:space="preserve"> Markas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Kab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>/Kota</w:t>
            </w:r>
          </w:p>
        </w:tc>
        <w:tc>
          <w:tcPr>
            <w:tcW w:w="1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80998" w14:textId="4B380C04" w:rsidR="009A1D7B" w:rsidRPr="00F87809" w:rsidRDefault="00BD3D77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2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4C88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E1213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48BA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0214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269CE206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EF04584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tcBorders>
              <w:top w:val="single" w:sz="4" w:space="0" w:color="auto"/>
            </w:tcBorders>
            <w:vAlign w:val="center"/>
          </w:tcPr>
          <w:p w14:paraId="52A7ACF2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Staf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 xml:space="preserve"> Markas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Provinsi</w:t>
            </w:r>
            <w:proofErr w:type="spellEnd"/>
          </w:p>
        </w:tc>
        <w:tc>
          <w:tcPr>
            <w:tcW w:w="1271" w:type="dxa"/>
            <w:gridSpan w:val="4"/>
            <w:tcBorders>
              <w:top w:val="single" w:sz="4" w:space="0" w:color="auto"/>
            </w:tcBorders>
            <w:vAlign w:val="center"/>
          </w:tcPr>
          <w:p w14:paraId="05A2B182" w14:textId="12DA8CF6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</w:tcBorders>
            <w:vAlign w:val="center"/>
          </w:tcPr>
          <w:p w14:paraId="4D8089CA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</w:tcBorders>
            <w:vAlign w:val="center"/>
          </w:tcPr>
          <w:p w14:paraId="5732E1C0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tcBorders>
              <w:top w:val="single" w:sz="4" w:space="0" w:color="auto"/>
            </w:tcBorders>
            <w:vAlign w:val="center"/>
          </w:tcPr>
          <w:p w14:paraId="560B54A5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tcBorders>
              <w:top w:val="single" w:sz="4" w:space="0" w:color="auto"/>
            </w:tcBorders>
            <w:vAlign w:val="center"/>
          </w:tcPr>
          <w:p w14:paraId="0BBB2C3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67FB0206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6B97CD0E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vAlign w:val="center"/>
          </w:tcPr>
          <w:p w14:paraId="39A279DD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Staf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 xml:space="preserve"> Markas Pusat</w:t>
            </w:r>
          </w:p>
        </w:tc>
        <w:tc>
          <w:tcPr>
            <w:tcW w:w="1271" w:type="dxa"/>
            <w:gridSpan w:val="4"/>
            <w:vAlign w:val="center"/>
          </w:tcPr>
          <w:p w14:paraId="2929DCCB" w14:textId="70DE150D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4608127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EBA2ED6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7A3910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28FF5F62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73E600F5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3898EB3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vAlign w:val="center"/>
          </w:tcPr>
          <w:p w14:paraId="6F343FCB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Relawan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 xml:space="preserve"> PMI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Kab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>/Kota</w:t>
            </w:r>
          </w:p>
        </w:tc>
        <w:tc>
          <w:tcPr>
            <w:tcW w:w="1271" w:type="dxa"/>
            <w:gridSpan w:val="4"/>
            <w:vAlign w:val="center"/>
          </w:tcPr>
          <w:p w14:paraId="4280359F" w14:textId="1A5579F7" w:rsidR="009A1D7B" w:rsidRPr="00780DE1" w:rsidRDefault="00426EFE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2</w:t>
            </w:r>
          </w:p>
        </w:tc>
        <w:tc>
          <w:tcPr>
            <w:tcW w:w="1173" w:type="dxa"/>
            <w:gridSpan w:val="2"/>
            <w:vAlign w:val="center"/>
          </w:tcPr>
          <w:p w14:paraId="4B95FDB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434017E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6A2A23B3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6DA87D90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28A25C2A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9BFBCC0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vAlign w:val="center"/>
          </w:tcPr>
          <w:p w14:paraId="2BB8F46F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Relawan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 xml:space="preserve"> PMI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Provinsi</w:t>
            </w:r>
            <w:proofErr w:type="spellEnd"/>
          </w:p>
        </w:tc>
        <w:tc>
          <w:tcPr>
            <w:tcW w:w="1271" w:type="dxa"/>
            <w:gridSpan w:val="4"/>
            <w:vAlign w:val="center"/>
          </w:tcPr>
          <w:p w14:paraId="71860244" w14:textId="0FD40861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3D11D088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6F79C58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2D9C8B64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699C34C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2B35654C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7B679DE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vAlign w:val="center"/>
          </w:tcPr>
          <w:p w14:paraId="2E6E25D9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Relawan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 xml:space="preserve">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lintas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 xml:space="preserve">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Provinsi</w:t>
            </w:r>
            <w:proofErr w:type="spellEnd"/>
          </w:p>
        </w:tc>
        <w:tc>
          <w:tcPr>
            <w:tcW w:w="1271" w:type="dxa"/>
            <w:gridSpan w:val="4"/>
            <w:vAlign w:val="center"/>
          </w:tcPr>
          <w:p w14:paraId="52AEB465" w14:textId="67ED25E7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134B7A3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19D06B8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017A028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7567D3C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12D194FD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A7BD7F8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88" w:type="dxa"/>
            <w:vAlign w:val="center"/>
          </w:tcPr>
          <w:p w14:paraId="3C192A3F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Sukarelawan</w:t>
            </w:r>
            <w:proofErr w:type="spellEnd"/>
            <w:r w:rsidRPr="00350584">
              <w:rPr>
                <w:rFonts w:ascii="Trebuchet MS" w:hAnsi="Trebuchet MS" w:cs="Arial"/>
                <w:sz w:val="18"/>
              </w:rPr>
              <w:t xml:space="preserve">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Spesialis</w:t>
            </w:r>
            <w:proofErr w:type="spellEnd"/>
          </w:p>
        </w:tc>
        <w:tc>
          <w:tcPr>
            <w:tcW w:w="1271" w:type="dxa"/>
            <w:gridSpan w:val="4"/>
            <w:vAlign w:val="center"/>
          </w:tcPr>
          <w:p w14:paraId="2C7694F8" w14:textId="2E615B02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5C3DBF04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7D5DCE3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287C18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5D189323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3C741290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AC9DFB1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7455" w:type="dxa"/>
            <w:gridSpan w:val="15"/>
            <w:vAlign w:val="center"/>
          </w:tcPr>
          <w:p w14:paraId="0DB0387F" w14:textId="278FABDB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>
              <w:rPr>
                <w:rFonts w:ascii="Trebuchet MS" w:hAnsi="Trebuchet MS" w:cs="Arial"/>
                <w:sz w:val="18"/>
              </w:rPr>
              <w:t>-</w:t>
            </w:r>
          </w:p>
        </w:tc>
      </w:tr>
      <w:tr w:rsidR="009A1D7B" w:rsidRPr="00693298" w14:paraId="5937435D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D4D5746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7455" w:type="dxa"/>
            <w:gridSpan w:val="15"/>
            <w:shd w:val="clear" w:color="auto" w:fill="FFFF00"/>
            <w:vAlign w:val="center"/>
          </w:tcPr>
          <w:p w14:paraId="6B19D618" w14:textId="77777777" w:rsidR="009A1D7B" w:rsidRPr="00693298" w:rsidRDefault="009A1D7B" w:rsidP="009A1D7B">
            <w:pPr>
              <w:rPr>
                <w:rFonts w:ascii="Trebuchet MS" w:hAnsi="Trebuchet MS" w:cs="Arial"/>
                <w:b/>
                <w:sz w:val="18"/>
                <w:lang w:val="it-IT"/>
              </w:rPr>
            </w:pPr>
            <w:r w:rsidRPr="00693298">
              <w:rPr>
                <w:rFonts w:ascii="Trebuchet MS" w:hAnsi="Trebuchet MS" w:cs="Arial"/>
                <w:b/>
                <w:sz w:val="18"/>
                <w:lang w:val="it-IT"/>
              </w:rPr>
              <w:t>Personil Bantuan Teknis/Ahli/Spesialis (TSR)</w:t>
            </w:r>
          </w:p>
        </w:tc>
      </w:tr>
      <w:tr w:rsidR="009A1D7B" w:rsidRPr="00350584" w14:paraId="34EB095A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8202F50" w14:textId="77777777" w:rsidR="009A1D7B" w:rsidRPr="00693298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  <w:lang w:val="it-IT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45C3D273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Medis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046D5D13" w14:textId="2ECA9FCE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7298467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6D435A5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261AE2DE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707E3603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592372F2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7D289B4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2F98739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Paramedis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59C55E76" w14:textId="6108EF21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03C5BD06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3F12EB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669A5B1A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4AA5E3D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73138CCD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FFD89B4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7C98856B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Relief</w:t>
            </w:r>
          </w:p>
        </w:tc>
        <w:tc>
          <w:tcPr>
            <w:tcW w:w="1260" w:type="dxa"/>
            <w:gridSpan w:val="3"/>
            <w:vAlign w:val="center"/>
          </w:tcPr>
          <w:p w14:paraId="02436192" w14:textId="0EA813B6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6E02CFB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CE789BA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599BAB3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4404468E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04A24536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00D7ECC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30C6285C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Logistics</w:t>
            </w:r>
          </w:p>
        </w:tc>
        <w:tc>
          <w:tcPr>
            <w:tcW w:w="1260" w:type="dxa"/>
            <w:gridSpan w:val="3"/>
            <w:vAlign w:val="center"/>
          </w:tcPr>
          <w:p w14:paraId="3D071981" w14:textId="761B4161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546A39A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A32F365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5FB02BDA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048F32F3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69FAF65B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6045CD2E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70DD5020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Watsan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7557C379" w14:textId="483D6367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42F2EFDE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CE8FBA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10C087F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15AEB24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22F1D4E3" w14:textId="77777777" w:rsidTr="004109DE">
        <w:trPr>
          <w:gridAfter w:val="1"/>
          <w:wAfter w:w="7450" w:type="dxa"/>
          <w:trHeight w:val="70"/>
        </w:trPr>
        <w:tc>
          <w:tcPr>
            <w:tcW w:w="1727" w:type="dxa"/>
            <w:vMerge/>
            <w:shd w:val="clear" w:color="auto" w:fill="FF0000"/>
            <w:vAlign w:val="center"/>
          </w:tcPr>
          <w:p w14:paraId="5BC9FEB6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6F3D7D68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IT-Telekom</w:t>
            </w:r>
          </w:p>
        </w:tc>
        <w:tc>
          <w:tcPr>
            <w:tcW w:w="1260" w:type="dxa"/>
            <w:gridSpan w:val="3"/>
            <w:vAlign w:val="center"/>
          </w:tcPr>
          <w:p w14:paraId="2500F133" w14:textId="4615AA91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3031F31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74790BA" w14:textId="7FA4EF5D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5F87DB1A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79ED62B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691721EC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280D56B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13883241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Sheltering</w:t>
            </w:r>
          </w:p>
        </w:tc>
        <w:tc>
          <w:tcPr>
            <w:tcW w:w="1260" w:type="dxa"/>
            <w:gridSpan w:val="3"/>
            <w:vAlign w:val="center"/>
          </w:tcPr>
          <w:p w14:paraId="6AFCACEB" w14:textId="2623CA53" w:rsidR="009A1D7B" w:rsidRPr="00780DE1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7A82B43F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349BEEA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F2DCB62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5AE0472B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710ACAED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77D4AC1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7455" w:type="dxa"/>
            <w:gridSpan w:val="15"/>
            <w:shd w:val="clear" w:color="auto" w:fill="FFFF00"/>
            <w:vAlign w:val="center"/>
          </w:tcPr>
          <w:p w14:paraId="5CA996CB" w14:textId="13F7FD42" w:rsidR="009A1D7B" w:rsidRPr="00350584" w:rsidRDefault="009A1D7B" w:rsidP="009A1D7B">
            <w:pPr>
              <w:rPr>
                <w:rFonts w:ascii="Trebuchet MS" w:hAnsi="Trebuchet MS" w:cs="Arial"/>
                <w:b/>
                <w:sz w:val="18"/>
              </w:rPr>
            </w:pPr>
            <w:r w:rsidRPr="00350584">
              <w:rPr>
                <w:rFonts w:ascii="Trebuchet MS" w:hAnsi="Trebuchet MS" w:cs="Arial"/>
                <w:b/>
                <w:sz w:val="18"/>
              </w:rPr>
              <w:t xml:space="preserve">Alat Utama </w:t>
            </w:r>
            <w:proofErr w:type="spellStart"/>
            <w:r w:rsidRPr="00350584">
              <w:rPr>
                <w:rFonts w:ascii="Trebuchet MS" w:hAnsi="Trebuchet MS" w:cs="Arial"/>
                <w:b/>
                <w:sz w:val="18"/>
              </w:rPr>
              <w:t>Sistim</w:t>
            </w:r>
            <w:proofErr w:type="spellEnd"/>
            <w:r w:rsidRPr="00350584">
              <w:rPr>
                <w:rFonts w:ascii="Trebuchet MS" w:hAnsi="Trebuchet MS" w:cs="Arial"/>
                <w:b/>
                <w:sz w:val="18"/>
              </w:rPr>
              <w:t xml:space="preserve"> TDB</w:t>
            </w:r>
          </w:p>
        </w:tc>
      </w:tr>
      <w:tr w:rsidR="009A1D7B" w:rsidRPr="00350584" w14:paraId="1AD89E27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4617D67D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1B8C64EF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Kend. Ops</w:t>
            </w:r>
          </w:p>
        </w:tc>
        <w:tc>
          <w:tcPr>
            <w:tcW w:w="1260" w:type="dxa"/>
            <w:gridSpan w:val="3"/>
            <w:vAlign w:val="center"/>
          </w:tcPr>
          <w:p w14:paraId="7408F166" w14:textId="62B6C2BC" w:rsidR="009A1D7B" w:rsidRPr="002A5E7D" w:rsidRDefault="00A4600C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1</w:t>
            </w:r>
          </w:p>
        </w:tc>
        <w:tc>
          <w:tcPr>
            <w:tcW w:w="1173" w:type="dxa"/>
            <w:gridSpan w:val="2"/>
            <w:vAlign w:val="center"/>
          </w:tcPr>
          <w:p w14:paraId="1621C853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90ECBC8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7AC70E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6D741F10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242BD97B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18DCB17C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6591AB7A" w14:textId="23E343E1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>
              <w:rPr>
                <w:rFonts w:ascii="Trebuchet MS" w:hAnsi="Trebuchet MS" w:cs="Arial"/>
                <w:sz w:val="18"/>
              </w:rPr>
              <w:t>Pick Up</w:t>
            </w:r>
          </w:p>
        </w:tc>
        <w:tc>
          <w:tcPr>
            <w:tcW w:w="1260" w:type="dxa"/>
            <w:gridSpan w:val="3"/>
            <w:vAlign w:val="center"/>
          </w:tcPr>
          <w:p w14:paraId="206C4176" w14:textId="1859847C" w:rsidR="009A1D7B" w:rsidRDefault="00A4600C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1</w:t>
            </w:r>
          </w:p>
        </w:tc>
        <w:tc>
          <w:tcPr>
            <w:tcW w:w="1173" w:type="dxa"/>
            <w:gridSpan w:val="2"/>
            <w:vAlign w:val="center"/>
          </w:tcPr>
          <w:p w14:paraId="7418130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A9FA2A0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92ECA4A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53133D84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763CBB50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3380308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16D8FA9D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 xml:space="preserve">Truk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angkutan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1D130F10" w14:textId="11D11596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7F35A1D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78F9F4F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6BDF75A2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76B0C32E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3661A149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12EAD2CB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55A56A6B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 xml:space="preserve">Truk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tanki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45F07F4F" w14:textId="1D35E599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3650DDE1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75CD4F5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F629B24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24E6694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747773D0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A7534DA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5D796609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Double Cabin</w:t>
            </w:r>
          </w:p>
        </w:tc>
        <w:tc>
          <w:tcPr>
            <w:tcW w:w="1260" w:type="dxa"/>
            <w:gridSpan w:val="3"/>
            <w:vAlign w:val="center"/>
          </w:tcPr>
          <w:p w14:paraId="154C551E" w14:textId="37B5EAB6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2C6A1E51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E19C8A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E34074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6D085A2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2287DA0B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5A2F743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77F49330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Alat DU</w:t>
            </w:r>
          </w:p>
        </w:tc>
        <w:tc>
          <w:tcPr>
            <w:tcW w:w="1260" w:type="dxa"/>
            <w:gridSpan w:val="3"/>
            <w:vAlign w:val="center"/>
          </w:tcPr>
          <w:p w14:paraId="7CBF8E12" w14:textId="58FA1092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5BBA4FA2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58DE6E0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FDEDDD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23F253D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7375B5F3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0C49789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0F63DCF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proofErr w:type="spellStart"/>
            <w:r w:rsidRPr="00350584">
              <w:rPr>
                <w:rFonts w:ascii="Trebuchet MS" w:hAnsi="Trebuchet MS" w:cs="Arial"/>
                <w:sz w:val="18"/>
              </w:rPr>
              <w:t>Ambulans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21ADFC47" w14:textId="3D3C48E3" w:rsidR="009A1D7B" w:rsidRPr="002A5E7D" w:rsidRDefault="00A4600C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1</w:t>
            </w:r>
          </w:p>
        </w:tc>
        <w:tc>
          <w:tcPr>
            <w:tcW w:w="1173" w:type="dxa"/>
            <w:gridSpan w:val="2"/>
            <w:vAlign w:val="center"/>
          </w:tcPr>
          <w:p w14:paraId="2AB3ED9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3AF4DE4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74C03F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0A40CFEF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33F8DB7D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5D218FA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6814DF4C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 xml:space="preserve">Alat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Watsan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03C75475" w14:textId="0C46209B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10FFCAE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0187EF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6CBFBF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5A8ED11B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5677E7C3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6D092CB7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14054E50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 xml:space="preserve">RS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lapangan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2A9A00D8" w14:textId="795D9E57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711F37A1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5A62189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61615CF5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6F381B30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5E480AFA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1031043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7D93ADCE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Alat PKDD</w:t>
            </w:r>
          </w:p>
        </w:tc>
        <w:tc>
          <w:tcPr>
            <w:tcW w:w="1260" w:type="dxa"/>
            <w:gridSpan w:val="3"/>
            <w:vAlign w:val="center"/>
          </w:tcPr>
          <w:p w14:paraId="257FC561" w14:textId="17906D1D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31C3D25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069EF22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B07D1C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3607A4BF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48CB17F7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CD9FFA0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23058B2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 xml:space="preserve">Gudang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lapangan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33C767A7" w14:textId="1AB6AE9B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03E033FC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B36F482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64EEE47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6D17E578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40B831D9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26343CF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52D3750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>Posko Aju</w:t>
            </w:r>
          </w:p>
        </w:tc>
        <w:tc>
          <w:tcPr>
            <w:tcW w:w="1260" w:type="dxa"/>
            <w:gridSpan w:val="3"/>
            <w:vAlign w:val="center"/>
          </w:tcPr>
          <w:p w14:paraId="52AFCD1B" w14:textId="6D552535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3D5C64DE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C966D3F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51E9C022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0F7CC5AD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68E51A35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55D2DEA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12B77348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  <w:r w:rsidRPr="00350584">
              <w:rPr>
                <w:rFonts w:ascii="Trebuchet MS" w:hAnsi="Trebuchet MS" w:cs="Arial"/>
                <w:sz w:val="18"/>
              </w:rPr>
              <w:t xml:space="preserve">Alat IT/Tel </w:t>
            </w:r>
            <w:proofErr w:type="spellStart"/>
            <w:r w:rsidRPr="00350584">
              <w:rPr>
                <w:rFonts w:ascii="Trebuchet MS" w:hAnsi="Trebuchet MS" w:cs="Arial"/>
                <w:sz w:val="18"/>
              </w:rPr>
              <w:t>lapangan</w:t>
            </w:r>
            <w:proofErr w:type="spellEnd"/>
          </w:p>
        </w:tc>
        <w:tc>
          <w:tcPr>
            <w:tcW w:w="1260" w:type="dxa"/>
            <w:gridSpan w:val="3"/>
            <w:vAlign w:val="center"/>
          </w:tcPr>
          <w:p w14:paraId="22CE3BA5" w14:textId="7681453B" w:rsidR="009A1D7B" w:rsidRPr="002A5E7D" w:rsidRDefault="009A1D7B" w:rsidP="009A1D7B">
            <w:pPr>
              <w:rPr>
                <w:rFonts w:ascii="Trebuchet MS" w:hAnsi="Trebuchet MS" w:cs="Arial"/>
                <w:sz w:val="18"/>
                <w:lang w:val="id-ID"/>
              </w:rPr>
            </w:pPr>
            <w:r>
              <w:rPr>
                <w:rFonts w:ascii="Trebuchet MS" w:hAnsi="Trebuchet MS" w:cs="Arial"/>
                <w:sz w:val="18"/>
                <w:lang w:val="id-ID"/>
              </w:rPr>
              <w:t>-</w:t>
            </w:r>
          </w:p>
        </w:tc>
        <w:tc>
          <w:tcPr>
            <w:tcW w:w="1173" w:type="dxa"/>
            <w:gridSpan w:val="2"/>
            <w:vAlign w:val="center"/>
          </w:tcPr>
          <w:p w14:paraId="5CD2DC0B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0506731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47938A6F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  <w:tc>
          <w:tcPr>
            <w:tcW w:w="1283" w:type="dxa"/>
            <w:gridSpan w:val="2"/>
            <w:vAlign w:val="center"/>
          </w:tcPr>
          <w:p w14:paraId="023290AE" w14:textId="77777777" w:rsidR="009A1D7B" w:rsidRPr="00350584" w:rsidRDefault="009A1D7B" w:rsidP="009A1D7B">
            <w:pPr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6FB0D4EC" w14:textId="77777777" w:rsidTr="004109DE">
        <w:trPr>
          <w:gridAfter w:val="1"/>
          <w:wAfter w:w="7450" w:type="dxa"/>
        </w:trPr>
        <w:tc>
          <w:tcPr>
            <w:tcW w:w="9182" w:type="dxa"/>
            <w:gridSpan w:val="16"/>
            <w:vAlign w:val="center"/>
          </w:tcPr>
          <w:p w14:paraId="382B4989" w14:textId="52092B8D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8"/>
              </w:rPr>
            </w:pPr>
          </w:p>
        </w:tc>
      </w:tr>
      <w:tr w:rsidR="009A1D7B" w:rsidRPr="00350584" w14:paraId="13752B51" w14:textId="77777777" w:rsidTr="004109DE">
        <w:trPr>
          <w:gridAfter w:val="1"/>
          <w:wAfter w:w="7450" w:type="dxa"/>
        </w:trPr>
        <w:tc>
          <w:tcPr>
            <w:tcW w:w="9182" w:type="dxa"/>
            <w:gridSpan w:val="16"/>
            <w:vAlign w:val="center"/>
          </w:tcPr>
          <w:p w14:paraId="6DE55EDD" w14:textId="157E92A7" w:rsidR="009A1D7B" w:rsidRPr="00350584" w:rsidRDefault="009A1D7B" w:rsidP="009A1D7B">
            <w:pPr>
              <w:tabs>
                <w:tab w:val="left" w:pos="709"/>
              </w:tabs>
              <w:spacing w:line="276" w:lineRule="auto"/>
              <w:jc w:val="both"/>
              <w:rPr>
                <w:rFonts w:ascii="Trebuchet MS" w:hAnsi="Trebuchet MS" w:cs="Arial"/>
                <w:b/>
                <w:bCs/>
                <w:sz w:val="14"/>
                <w:szCs w:val="24"/>
              </w:rPr>
            </w:pPr>
            <w:r>
              <w:rPr>
                <w:rFonts w:ascii="Trebuchet MS" w:hAnsi="Trebuchet MS" w:cs="Arial"/>
                <w:b/>
                <w:bCs/>
                <w:sz w:val="14"/>
                <w:szCs w:val="24"/>
              </w:rPr>
              <w:t>-</w:t>
            </w:r>
          </w:p>
        </w:tc>
      </w:tr>
      <w:tr w:rsidR="009A1D7B" w:rsidRPr="00350584" w14:paraId="3E1D5FCE" w14:textId="77777777" w:rsidTr="004109DE">
        <w:trPr>
          <w:gridAfter w:val="1"/>
          <w:wAfter w:w="7450" w:type="dxa"/>
        </w:trPr>
        <w:tc>
          <w:tcPr>
            <w:tcW w:w="1727" w:type="dxa"/>
            <w:vMerge w:val="restart"/>
            <w:shd w:val="clear" w:color="auto" w:fill="FF0000"/>
            <w:vAlign w:val="center"/>
          </w:tcPr>
          <w:p w14:paraId="110B6C9D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Giat PMI</w:t>
            </w:r>
          </w:p>
        </w:tc>
        <w:tc>
          <w:tcPr>
            <w:tcW w:w="7455" w:type="dxa"/>
            <w:gridSpan w:val="15"/>
            <w:shd w:val="clear" w:color="auto" w:fill="FFFF00"/>
          </w:tcPr>
          <w:p w14:paraId="7E52809F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/>
                <w:bCs/>
                <w:sz w:val="18"/>
                <w:szCs w:val="24"/>
              </w:rPr>
            </w:pPr>
            <w:proofErr w:type="spellStart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>Evakuasi</w:t>
            </w:r>
            <w:proofErr w:type="spellEnd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 xml:space="preserve"> korban </w:t>
            </w:r>
            <w:proofErr w:type="spellStart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>luka-luka</w:t>
            </w:r>
            <w:proofErr w:type="spellEnd"/>
          </w:p>
        </w:tc>
      </w:tr>
      <w:tr w:rsidR="009A1D7B" w:rsidRPr="00350584" w14:paraId="5882C3AC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7F1280C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</w:tcPr>
          <w:p w14:paraId="499A0F67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364DC15A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Lap Awal</w:t>
            </w:r>
          </w:p>
        </w:tc>
        <w:tc>
          <w:tcPr>
            <w:tcW w:w="1173" w:type="dxa"/>
            <w:gridSpan w:val="2"/>
          </w:tcPr>
          <w:p w14:paraId="5FFF78DA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Lapsit-1</w:t>
            </w:r>
          </w:p>
        </w:tc>
        <w:tc>
          <w:tcPr>
            <w:tcW w:w="1170" w:type="dxa"/>
            <w:gridSpan w:val="2"/>
          </w:tcPr>
          <w:p w14:paraId="66CC3742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Lapsit-2</w:t>
            </w:r>
          </w:p>
        </w:tc>
        <w:tc>
          <w:tcPr>
            <w:tcW w:w="2453" w:type="dxa"/>
            <w:gridSpan w:val="6"/>
          </w:tcPr>
          <w:p w14:paraId="4370C6AD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Keterangan</w:t>
            </w:r>
            <w:proofErr w:type="spellEnd"/>
          </w:p>
        </w:tc>
      </w:tr>
      <w:tr w:rsidR="009A1D7B" w:rsidRPr="00350584" w14:paraId="0CF0D25C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B997BBF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  <w:vAlign w:val="center"/>
          </w:tcPr>
          <w:p w14:paraId="3A2D1532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Arial"/>
                <w:bCs/>
                <w:sz w:val="18"/>
                <w:szCs w:val="24"/>
              </w:rPr>
            </w:pPr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 xml:space="preserve">Luka </w:t>
            </w: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Ringan</w:t>
            </w:r>
            <w:proofErr w:type="spellEnd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/Berat</w:t>
            </w:r>
          </w:p>
        </w:tc>
        <w:tc>
          <w:tcPr>
            <w:tcW w:w="1170" w:type="dxa"/>
            <w:gridSpan w:val="2"/>
          </w:tcPr>
          <w:p w14:paraId="6E92EB97" w14:textId="6244CBAC" w:rsidR="009A1D7B" w:rsidRPr="00CB66DD" w:rsidRDefault="00A4600C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  <w:lang w:val="id-ID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  <w:lang w:val="id-ID"/>
              </w:rPr>
              <w:t>-</w:t>
            </w:r>
          </w:p>
        </w:tc>
        <w:tc>
          <w:tcPr>
            <w:tcW w:w="1173" w:type="dxa"/>
            <w:gridSpan w:val="2"/>
          </w:tcPr>
          <w:p w14:paraId="1564E430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5A92C14E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</w:p>
        </w:tc>
        <w:tc>
          <w:tcPr>
            <w:tcW w:w="2453" w:type="dxa"/>
            <w:gridSpan w:val="6"/>
          </w:tcPr>
          <w:p w14:paraId="4B0EAC32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i/>
                <w:sz w:val="18"/>
                <w:szCs w:val="24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i/>
                <w:sz w:val="18"/>
                <w:szCs w:val="24"/>
              </w:rPr>
              <w:t>Layanan</w:t>
            </w:r>
            <w:proofErr w:type="spellEnd"/>
            <w:r w:rsidRPr="00350584">
              <w:rPr>
                <w:rFonts w:ascii="Trebuchet MS" w:hAnsi="Trebuchet MS" w:cs="Arial"/>
                <w:bCs/>
                <w:i/>
                <w:sz w:val="18"/>
                <w:szCs w:val="24"/>
              </w:rPr>
              <w:t xml:space="preserve"> </w:t>
            </w:r>
            <w:proofErr w:type="spellStart"/>
            <w:r w:rsidRPr="00350584">
              <w:rPr>
                <w:rFonts w:ascii="Trebuchet MS" w:hAnsi="Trebuchet MS" w:cs="Arial"/>
                <w:bCs/>
                <w:i/>
                <w:sz w:val="18"/>
                <w:szCs w:val="24"/>
              </w:rPr>
              <w:t>rujukan</w:t>
            </w:r>
            <w:proofErr w:type="spellEnd"/>
            <w:r w:rsidRPr="00350584">
              <w:rPr>
                <w:rFonts w:ascii="Trebuchet MS" w:hAnsi="Trebuchet MS" w:cs="Arial"/>
                <w:bCs/>
                <w:i/>
                <w:sz w:val="18"/>
                <w:szCs w:val="24"/>
              </w:rPr>
              <w:t>?</w:t>
            </w:r>
          </w:p>
        </w:tc>
      </w:tr>
      <w:tr w:rsidR="009A1D7B" w:rsidRPr="00350584" w14:paraId="74425FD3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DC2BEE2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  <w:vAlign w:val="center"/>
          </w:tcPr>
          <w:p w14:paraId="3CC64329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Arial"/>
                <w:bCs/>
                <w:sz w:val="18"/>
                <w:szCs w:val="24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Meninggal</w:t>
            </w:r>
            <w:proofErr w:type="spellEnd"/>
          </w:p>
        </w:tc>
        <w:tc>
          <w:tcPr>
            <w:tcW w:w="1170" w:type="dxa"/>
            <w:gridSpan w:val="2"/>
          </w:tcPr>
          <w:p w14:paraId="1D0B4867" w14:textId="044671FC" w:rsidR="009A1D7B" w:rsidRPr="002A5E7D" w:rsidRDefault="00A4600C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  <w:lang w:val="id-ID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  <w:lang w:val="id-ID"/>
              </w:rPr>
              <w:t>-</w:t>
            </w:r>
          </w:p>
        </w:tc>
        <w:tc>
          <w:tcPr>
            <w:tcW w:w="1173" w:type="dxa"/>
            <w:gridSpan w:val="2"/>
          </w:tcPr>
          <w:p w14:paraId="54E54CFE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7BC7813D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</w:p>
        </w:tc>
        <w:tc>
          <w:tcPr>
            <w:tcW w:w="2453" w:type="dxa"/>
            <w:gridSpan w:val="6"/>
          </w:tcPr>
          <w:p w14:paraId="2FB6009D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</w:p>
        </w:tc>
      </w:tr>
      <w:tr w:rsidR="009A1D7B" w:rsidRPr="00350584" w14:paraId="219BBD23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316304DC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7455" w:type="dxa"/>
            <w:gridSpan w:val="15"/>
            <w:shd w:val="clear" w:color="auto" w:fill="FFFF00"/>
          </w:tcPr>
          <w:p w14:paraId="3EBE3248" w14:textId="60DA9A71" w:rsidR="009A1D7B" w:rsidRPr="00E70A59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/>
                <w:bCs/>
                <w:sz w:val="18"/>
                <w:szCs w:val="24"/>
                <w:lang w:val="id-ID"/>
              </w:rPr>
            </w:pPr>
            <w:proofErr w:type="spellStart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>Layanan</w:t>
            </w:r>
            <w:proofErr w:type="spellEnd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 xml:space="preserve"> Korban </w:t>
            </w:r>
            <w:proofErr w:type="spellStart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>Bencana</w:t>
            </w:r>
            <w:proofErr w:type="spellEnd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 xml:space="preserve"> – </w:t>
            </w:r>
            <w:proofErr w:type="spellStart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>Lapsit</w:t>
            </w:r>
            <w:proofErr w:type="spellEnd"/>
            <w:r w:rsidRPr="00350584">
              <w:rPr>
                <w:rFonts w:ascii="Trebuchet MS" w:hAnsi="Trebuchet MS" w:cs="Arial"/>
                <w:b/>
                <w:bCs/>
                <w:sz w:val="18"/>
                <w:szCs w:val="24"/>
              </w:rPr>
              <w:t xml:space="preserve"> #</w:t>
            </w:r>
            <w:r>
              <w:rPr>
                <w:rFonts w:ascii="Trebuchet MS" w:hAnsi="Trebuchet MS" w:cs="Arial"/>
                <w:b/>
                <w:bCs/>
                <w:sz w:val="18"/>
                <w:szCs w:val="24"/>
                <w:lang w:val="id-ID"/>
              </w:rPr>
              <w:t>Awal</w:t>
            </w:r>
          </w:p>
        </w:tc>
      </w:tr>
      <w:tr w:rsidR="009A1D7B" w:rsidRPr="00350584" w14:paraId="1960AF8C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6EB3BE68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</w:tcPr>
          <w:p w14:paraId="009C7BB2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</w:p>
        </w:tc>
        <w:tc>
          <w:tcPr>
            <w:tcW w:w="2343" w:type="dxa"/>
            <w:gridSpan w:val="4"/>
          </w:tcPr>
          <w:p w14:paraId="0E41FBF6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20"/>
                <w:szCs w:val="18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sz w:val="20"/>
                <w:szCs w:val="18"/>
              </w:rPr>
              <w:t>Tempat</w:t>
            </w:r>
            <w:proofErr w:type="spellEnd"/>
            <w:r w:rsidRPr="00350584">
              <w:rPr>
                <w:rFonts w:ascii="Trebuchet MS" w:hAnsi="Trebuchet MS" w:cs="Arial"/>
                <w:bCs/>
                <w:sz w:val="20"/>
                <w:szCs w:val="18"/>
              </w:rPr>
              <w:t>/Lokasi</w:t>
            </w:r>
          </w:p>
        </w:tc>
        <w:tc>
          <w:tcPr>
            <w:tcW w:w="1760" w:type="dxa"/>
            <w:gridSpan w:val="4"/>
          </w:tcPr>
          <w:p w14:paraId="146BCADD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20"/>
                <w:szCs w:val="18"/>
              </w:rPr>
            </w:pPr>
            <w:r w:rsidRPr="00350584">
              <w:rPr>
                <w:rFonts w:ascii="Trebuchet MS" w:hAnsi="Trebuchet MS" w:cs="Arial"/>
                <w:bCs/>
                <w:sz w:val="20"/>
                <w:szCs w:val="18"/>
              </w:rPr>
              <w:t>KK/Orang</w:t>
            </w:r>
            <w:r w:rsidRPr="00350584">
              <w:rPr>
                <w:rFonts w:ascii="Trebuchet MS" w:hAnsi="Trebuchet MS" w:cs="Arial"/>
                <w:bCs/>
                <w:sz w:val="20"/>
                <w:szCs w:val="18"/>
                <w:vertAlign w:val="superscript"/>
              </w:rPr>
              <w:t>*)</w:t>
            </w:r>
          </w:p>
        </w:tc>
        <w:tc>
          <w:tcPr>
            <w:tcW w:w="1863" w:type="dxa"/>
            <w:gridSpan w:val="4"/>
          </w:tcPr>
          <w:p w14:paraId="06522BA3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20"/>
                <w:szCs w:val="18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sz w:val="20"/>
                <w:szCs w:val="18"/>
              </w:rPr>
              <w:t>Jumlah</w:t>
            </w:r>
            <w:proofErr w:type="spellEnd"/>
            <w:r w:rsidRPr="00350584">
              <w:rPr>
                <w:rFonts w:ascii="Trebuchet MS" w:hAnsi="Trebuchet MS" w:cs="Arial"/>
                <w:bCs/>
                <w:sz w:val="20"/>
                <w:szCs w:val="18"/>
                <w:vertAlign w:val="superscript"/>
              </w:rPr>
              <w:t>*)</w:t>
            </w:r>
          </w:p>
        </w:tc>
      </w:tr>
      <w:tr w:rsidR="009A1D7B" w:rsidRPr="00350584" w14:paraId="00260432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2D3B46D8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  <w:vAlign w:val="center"/>
          </w:tcPr>
          <w:p w14:paraId="56199868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Arial"/>
                <w:bCs/>
                <w:sz w:val="20"/>
                <w:szCs w:val="18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Distribusi</w:t>
            </w:r>
            <w:proofErr w:type="spellEnd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 xml:space="preserve"> Food Item          </w:t>
            </w:r>
            <w:r w:rsidRPr="00350584">
              <w:rPr>
                <w:rFonts w:ascii="Trebuchet MS" w:hAnsi="Trebuchet MS" w:cs="Arial"/>
                <w:bCs/>
                <w:sz w:val="20"/>
                <w:szCs w:val="18"/>
              </w:rPr>
              <w:t xml:space="preserve">      </w:t>
            </w:r>
          </w:p>
        </w:tc>
        <w:tc>
          <w:tcPr>
            <w:tcW w:w="2343" w:type="dxa"/>
            <w:gridSpan w:val="4"/>
          </w:tcPr>
          <w:p w14:paraId="2EF8BE5D" w14:textId="60383E1D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20"/>
                <w:szCs w:val="18"/>
              </w:rPr>
            </w:pPr>
            <w:r>
              <w:rPr>
                <w:rFonts w:ascii="Trebuchet MS" w:hAnsi="Trebuchet MS" w:cs="Arial"/>
                <w:bCs/>
                <w:sz w:val="20"/>
                <w:szCs w:val="18"/>
              </w:rPr>
              <w:t>-</w:t>
            </w:r>
          </w:p>
        </w:tc>
        <w:tc>
          <w:tcPr>
            <w:tcW w:w="1760" w:type="dxa"/>
            <w:gridSpan w:val="4"/>
          </w:tcPr>
          <w:p w14:paraId="17ABB939" w14:textId="3D6E487F" w:rsidR="009A1D7B" w:rsidRPr="00106CAD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20"/>
                <w:lang w:val="id-ID"/>
              </w:rPr>
            </w:pPr>
            <w:r w:rsidRPr="00350584">
              <w:rPr>
                <w:rFonts w:ascii="Trebuchet MS" w:hAnsi="Trebuchet MS" w:cs="Arial"/>
                <w:bCs/>
                <w:sz w:val="32"/>
                <w:szCs w:val="32"/>
              </w:rPr>
              <w:t>□</w:t>
            </w:r>
            <w:r w:rsidRPr="00350584">
              <w:rPr>
                <w:rFonts w:ascii="Trebuchet MS" w:hAnsi="Trebuchet MS" w:cs="Arial"/>
                <w:bCs/>
                <w:sz w:val="20"/>
              </w:rPr>
              <w:t xml:space="preserve"> </w:t>
            </w:r>
            <w:proofErr w:type="gramStart"/>
            <w:r w:rsidRPr="00350584">
              <w:rPr>
                <w:rFonts w:ascii="Trebuchet MS" w:hAnsi="Trebuchet MS" w:cs="Arial"/>
                <w:bCs/>
                <w:sz w:val="20"/>
              </w:rPr>
              <w:t xml:space="preserve">KK  </w:t>
            </w:r>
            <w:r w:rsidRPr="00350584">
              <w:rPr>
                <w:rFonts w:ascii="Trebuchet MS" w:hAnsi="Trebuchet MS" w:cs="Arial"/>
                <w:bCs/>
                <w:sz w:val="32"/>
                <w:szCs w:val="32"/>
              </w:rPr>
              <w:t>□</w:t>
            </w:r>
            <w:proofErr w:type="gramEnd"/>
            <w:r w:rsidRPr="00350584">
              <w:rPr>
                <w:rFonts w:ascii="Trebuchet MS" w:hAnsi="Trebuchet MS" w:cs="Arial"/>
                <w:bCs/>
                <w:sz w:val="32"/>
                <w:szCs w:val="32"/>
              </w:rPr>
              <w:t xml:space="preserve"> </w:t>
            </w:r>
            <w:r>
              <w:rPr>
                <w:rFonts w:ascii="Trebuchet MS" w:hAnsi="Trebuchet MS" w:cs="Arial"/>
                <w:bCs/>
                <w:sz w:val="20"/>
                <w:lang w:val="id-ID"/>
              </w:rPr>
              <w:t>Jiwa</w:t>
            </w:r>
          </w:p>
        </w:tc>
        <w:tc>
          <w:tcPr>
            <w:tcW w:w="1863" w:type="dxa"/>
            <w:gridSpan w:val="4"/>
          </w:tcPr>
          <w:p w14:paraId="31ED8577" w14:textId="4406D144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20"/>
                <w:szCs w:val="18"/>
              </w:rPr>
            </w:pPr>
            <w:r>
              <w:rPr>
                <w:rFonts w:ascii="Trebuchet MS" w:hAnsi="Trebuchet MS" w:cs="Arial"/>
                <w:bCs/>
                <w:sz w:val="20"/>
                <w:szCs w:val="18"/>
              </w:rPr>
              <w:t>-</w:t>
            </w:r>
          </w:p>
        </w:tc>
      </w:tr>
      <w:tr w:rsidR="009A1D7B" w:rsidRPr="00350584" w14:paraId="209D64B6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03AD05A7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</w:tcPr>
          <w:p w14:paraId="1FBE7F88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Distribusi</w:t>
            </w:r>
            <w:proofErr w:type="spellEnd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 xml:space="preserve"> Non-food item</w:t>
            </w:r>
          </w:p>
        </w:tc>
        <w:tc>
          <w:tcPr>
            <w:tcW w:w="2343" w:type="dxa"/>
            <w:gridSpan w:val="4"/>
          </w:tcPr>
          <w:p w14:paraId="6A2F5028" w14:textId="5C34C561" w:rsidR="009A1D7B" w:rsidRPr="00350584" w:rsidRDefault="00426EFE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</w:rPr>
              <w:t>-</w:t>
            </w:r>
          </w:p>
        </w:tc>
        <w:tc>
          <w:tcPr>
            <w:tcW w:w="1760" w:type="dxa"/>
            <w:gridSpan w:val="4"/>
          </w:tcPr>
          <w:p w14:paraId="342300DF" w14:textId="18E03C4A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>□</w:t>
            </w:r>
            <w:r w:rsidRPr="006F5E2B">
              <w:rPr>
                <w:rFonts w:ascii="Trebuchet MS" w:hAnsi="Trebuchet MS" w:cs="Arial"/>
                <w:bCs/>
                <w:sz w:val="20"/>
              </w:rPr>
              <w:t xml:space="preserve"> </w:t>
            </w:r>
            <w:proofErr w:type="gramStart"/>
            <w:r w:rsidRPr="006F5E2B">
              <w:rPr>
                <w:rFonts w:ascii="Trebuchet MS" w:hAnsi="Trebuchet MS" w:cs="Arial"/>
                <w:bCs/>
                <w:sz w:val="20"/>
              </w:rPr>
              <w:t xml:space="preserve">KK  </w:t>
            </w:r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>□</w:t>
            </w:r>
            <w:proofErr w:type="gramEnd"/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 xml:space="preserve"> </w:t>
            </w:r>
            <w:r w:rsidRPr="006F5E2B">
              <w:rPr>
                <w:rFonts w:ascii="Trebuchet MS" w:hAnsi="Trebuchet MS" w:cs="Arial"/>
                <w:bCs/>
                <w:sz w:val="20"/>
                <w:lang w:val="id-ID"/>
              </w:rPr>
              <w:t>Jiwa</w:t>
            </w:r>
          </w:p>
        </w:tc>
        <w:tc>
          <w:tcPr>
            <w:tcW w:w="1863" w:type="dxa"/>
            <w:gridSpan w:val="4"/>
          </w:tcPr>
          <w:p w14:paraId="3DE54BE5" w14:textId="6F851378" w:rsidR="009A1D7B" w:rsidRPr="00092F64" w:rsidRDefault="00426EFE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</w:rPr>
              <w:t>-</w:t>
            </w:r>
          </w:p>
        </w:tc>
      </w:tr>
      <w:tr w:rsidR="009A1D7B" w:rsidRPr="00350584" w14:paraId="14BF9810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512D6FC2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</w:tcPr>
          <w:p w14:paraId="572556EB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Layanan</w:t>
            </w:r>
            <w:proofErr w:type="spellEnd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 xml:space="preserve"> </w:t>
            </w: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kesehatan</w:t>
            </w:r>
            <w:proofErr w:type="spellEnd"/>
          </w:p>
        </w:tc>
        <w:tc>
          <w:tcPr>
            <w:tcW w:w="2343" w:type="dxa"/>
            <w:gridSpan w:val="4"/>
          </w:tcPr>
          <w:p w14:paraId="4E844F5C" w14:textId="5241E636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</w:rPr>
              <w:t>-</w:t>
            </w:r>
          </w:p>
        </w:tc>
        <w:tc>
          <w:tcPr>
            <w:tcW w:w="1760" w:type="dxa"/>
            <w:gridSpan w:val="4"/>
          </w:tcPr>
          <w:p w14:paraId="44E55C08" w14:textId="4452A37B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>□</w:t>
            </w:r>
            <w:r w:rsidRPr="006F5E2B">
              <w:rPr>
                <w:rFonts w:ascii="Trebuchet MS" w:hAnsi="Trebuchet MS" w:cs="Arial"/>
                <w:bCs/>
                <w:sz w:val="20"/>
              </w:rPr>
              <w:t xml:space="preserve"> </w:t>
            </w:r>
            <w:proofErr w:type="gramStart"/>
            <w:r w:rsidRPr="006F5E2B">
              <w:rPr>
                <w:rFonts w:ascii="Trebuchet MS" w:hAnsi="Trebuchet MS" w:cs="Arial"/>
                <w:bCs/>
                <w:sz w:val="20"/>
              </w:rPr>
              <w:t xml:space="preserve">KK  </w:t>
            </w:r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>□</w:t>
            </w:r>
            <w:proofErr w:type="gramEnd"/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 xml:space="preserve"> </w:t>
            </w:r>
            <w:r w:rsidRPr="006F5E2B">
              <w:rPr>
                <w:rFonts w:ascii="Trebuchet MS" w:hAnsi="Trebuchet MS" w:cs="Arial"/>
                <w:bCs/>
                <w:sz w:val="20"/>
                <w:lang w:val="id-ID"/>
              </w:rPr>
              <w:t>Jiwa</w:t>
            </w:r>
          </w:p>
        </w:tc>
        <w:tc>
          <w:tcPr>
            <w:tcW w:w="1863" w:type="dxa"/>
            <w:gridSpan w:val="4"/>
          </w:tcPr>
          <w:p w14:paraId="2E08700E" w14:textId="3C111EC9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</w:rPr>
              <w:t>-</w:t>
            </w:r>
          </w:p>
        </w:tc>
      </w:tr>
      <w:tr w:rsidR="009A1D7B" w:rsidRPr="00350584" w14:paraId="31506AD0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15396286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</w:tcPr>
          <w:p w14:paraId="558577CF" w14:textId="77777777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Layanan</w:t>
            </w:r>
            <w:proofErr w:type="spellEnd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 xml:space="preserve"> air </w:t>
            </w:r>
            <w:proofErr w:type="spellStart"/>
            <w:r w:rsidRPr="00350584">
              <w:rPr>
                <w:rFonts w:ascii="Trebuchet MS" w:hAnsi="Trebuchet MS" w:cs="Arial"/>
                <w:bCs/>
                <w:sz w:val="18"/>
                <w:szCs w:val="24"/>
              </w:rPr>
              <w:t>bersih</w:t>
            </w:r>
            <w:proofErr w:type="spellEnd"/>
          </w:p>
        </w:tc>
        <w:tc>
          <w:tcPr>
            <w:tcW w:w="2343" w:type="dxa"/>
            <w:gridSpan w:val="4"/>
          </w:tcPr>
          <w:p w14:paraId="7C5224D3" w14:textId="452974E4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</w:rPr>
              <w:t>-</w:t>
            </w:r>
          </w:p>
        </w:tc>
        <w:tc>
          <w:tcPr>
            <w:tcW w:w="1760" w:type="dxa"/>
            <w:gridSpan w:val="4"/>
          </w:tcPr>
          <w:p w14:paraId="765BB0AE" w14:textId="5CE5DAAE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>□</w:t>
            </w:r>
            <w:r w:rsidRPr="006F5E2B">
              <w:rPr>
                <w:rFonts w:ascii="Trebuchet MS" w:hAnsi="Trebuchet MS" w:cs="Arial"/>
                <w:bCs/>
                <w:sz w:val="20"/>
              </w:rPr>
              <w:t xml:space="preserve"> </w:t>
            </w:r>
            <w:proofErr w:type="gramStart"/>
            <w:r w:rsidRPr="006F5E2B">
              <w:rPr>
                <w:rFonts w:ascii="Trebuchet MS" w:hAnsi="Trebuchet MS" w:cs="Arial"/>
                <w:bCs/>
                <w:sz w:val="20"/>
              </w:rPr>
              <w:t xml:space="preserve">KK  </w:t>
            </w:r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>□</w:t>
            </w:r>
            <w:proofErr w:type="gramEnd"/>
            <w:r w:rsidRPr="006F5E2B">
              <w:rPr>
                <w:rFonts w:ascii="Trebuchet MS" w:hAnsi="Trebuchet MS" w:cs="Arial"/>
                <w:bCs/>
                <w:sz w:val="32"/>
                <w:szCs w:val="32"/>
              </w:rPr>
              <w:t xml:space="preserve"> </w:t>
            </w:r>
            <w:r w:rsidRPr="006F5E2B">
              <w:rPr>
                <w:rFonts w:ascii="Trebuchet MS" w:hAnsi="Trebuchet MS" w:cs="Arial"/>
                <w:bCs/>
                <w:sz w:val="20"/>
                <w:lang w:val="id-ID"/>
              </w:rPr>
              <w:t>Jiwa</w:t>
            </w:r>
          </w:p>
        </w:tc>
        <w:tc>
          <w:tcPr>
            <w:tcW w:w="1863" w:type="dxa"/>
            <w:gridSpan w:val="4"/>
          </w:tcPr>
          <w:p w14:paraId="3695F122" w14:textId="77D6CF0C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</w:rPr>
              <w:t>-</w:t>
            </w:r>
          </w:p>
        </w:tc>
      </w:tr>
      <w:tr w:rsidR="009A1D7B" w:rsidRPr="00350584" w14:paraId="41BC6A39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51E6FA5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1489" w:type="dxa"/>
            <w:gridSpan w:val="3"/>
          </w:tcPr>
          <w:p w14:paraId="2BAE1516" w14:textId="776AF839" w:rsidR="009A1D7B" w:rsidRPr="00350584" w:rsidRDefault="00A4600C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 w:val="18"/>
                <w:szCs w:val="24"/>
              </w:rPr>
            </w:pPr>
            <w:proofErr w:type="spellStart"/>
            <w:r>
              <w:rPr>
                <w:rFonts w:ascii="Trebuchet MS" w:hAnsi="Trebuchet MS" w:cs="Arial"/>
                <w:bCs/>
                <w:sz w:val="18"/>
                <w:szCs w:val="24"/>
              </w:rPr>
              <w:t>Pelayanan</w:t>
            </w:r>
            <w:proofErr w:type="spellEnd"/>
            <w:r>
              <w:rPr>
                <w:rFonts w:ascii="Trebuchet MS" w:hAnsi="Trebuchet MS" w:cs="Arial"/>
                <w:bCs/>
                <w:sz w:val="18"/>
                <w:szCs w:val="24"/>
              </w:rPr>
              <w:t xml:space="preserve"> Kesehatan</w:t>
            </w:r>
          </w:p>
        </w:tc>
        <w:tc>
          <w:tcPr>
            <w:tcW w:w="2343" w:type="dxa"/>
            <w:gridSpan w:val="4"/>
          </w:tcPr>
          <w:p w14:paraId="506BC87B" w14:textId="2EAFA694" w:rsidR="009A1D7B" w:rsidRPr="00350584" w:rsidRDefault="00BC5167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</w:rPr>
              <w:t xml:space="preserve">Kel. </w:t>
            </w:r>
            <w:proofErr w:type="spellStart"/>
            <w:r>
              <w:rPr>
                <w:rFonts w:ascii="Trebuchet MS" w:hAnsi="Trebuchet MS" w:cs="Arial"/>
                <w:bCs/>
                <w:sz w:val="18"/>
                <w:szCs w:val="24"/>
              </w:rPr>
              <w:t>Jurang</w:t>
            </w:r>
            <w:proofErr w:type="spellEnd"/>
            <w:r>
              <w:rPr>
                <w:rFonts w:ascii="Trebuchet MS" w:hAnsi="Trebuchet MS" w:cs="Arial"/>
                <w:bCs/>
                <w:sz w:val="18"/>
                <w:szCs w:val="24"/>
              </w:rPr>
              <w:t xml:space="preserve"> Mangu Barat Kota Tangerang Selatan</w:t>
            </w:r>
          </w:p>
        </w:tc>
        <w:tc>
          <w:tcPr>
            <w:tcW w:w="1760" w:type="dxa"/>
            <w:gridSpan w:val="4"/>
          </w:tcPr>
          <w:p w14:paraId="51F6E834" w14:textId="56EA0D53" w:rsidR="009A1D7B" w:rsidRPr="00BC5167" w:rsidRDefault="009A1D7B" w:rsidP="009A1D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szCs w:val="22"/>
              </w:rPr>
            </w:pPr>
            <w:r w:rsidRPr="00BC5167">
              <w:rPr>
                <w:rFonts w:ascii="Trebuchet MS" w:hAnsi="Trebuchet MS" w:cs="Arial"/>
                <w:bCs/>
                <w:szCs w:val="22"/>
              </w:rPr>
              <w:t xml:space="preserve">□ KK  </w:t>
            </w:r>
            <w:r w:rsidR="00BC5167" w:rsidRPr="00BC5167">
              <w:rPr>
                <w:rFonts w:ascii="Trebuchet MS" w:hAnsi="Trebuchet MS" w:cs="Arial"/>
                <w:bCs/>
                <w:szCs w:val="22"/>
              </w:rPr>
              <w:t>16</w:t>
            </w:r>
            <w:r w:rsidRPr="00BC5167">
              <w:rPr>
                <w:rFonts w:ascii="Trebuchet MS" w:hAnsi="Trebuchet MS" w:cs="Arial"/>
                <w:bCs/>
                <w:szCs w:val="22"/>
              </w:rPr>
              <w:t xml:space="preserve"> </w:t>
            </w:r>
            <w:r w:rsidRPr="00BC5167">
              <w:rPr>
                <w:rFonts w:ascii="Trebuchet MS" w:hAnsi="Trebuchet MS" w:cs="Arial"/>
                <w:bCs/>
                <w:szCs w:val="22"/>
                <w:lang w:val="id-ID"/>
              </w:rPr>
              <w:t>Jiwa</w:t>
            </w:r>
          </w:p>
        </w:tc>
        <w:tc>
          <w:tcPr>
            <w:tcW w:w="1863" w:type="dxa"/>
            <w:gridSpan w:val="4"/>
          </w:tcPr>
          <w:p w14:paraId="083704B6" w14:textId="06D1EAE3" w:rsidR="009A1D7B" w:rsidRPr="00350584" w:rsidRDefault="009A1D7B" w:rsidP="009A1D7B">
            <w:pPr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Arial"/>
                <w:bCs/>
                <w:sz w:val="18"/>
                <w:szCs w:val="24"/>
              </w:rPr>
            </w:pPr>
            <w:r>
              <w:rPr>
                <w:rFonts w:ascii="Trebuchet MS" w:hAnsi="Trebuchet MS" w:cs="Arial"/>
                <w:bCs/>
                <w:sz w:val="18"/>
                <w:szCs w:val="24"/>
              </w:rPr>
              <w:t>-</w:t>
            </w:r>
          </w:p>
        </w:tc>
      </w:tr>
      <w:tr w:rsidR="009A1D7B" w:rsidRPr="00350584" w14:paraId="34580672" w14:textId="77777777" w:rsidTr="004109DE">
        <w:trPr>
          <w:gridAfter w:val="1"/>
          <w:wAfter w:w="7450" w:type="dxa"/>
        </w:trPr>
        <w:tc>
          <w:tcPr>
            <w:tcW w:w="1727" w:type="dxa"/>
            <w:vMerge/>
            <w:shd w:val="clear" w:color="auto" w:fill="FF0000"/>
            <w:vAlign w:val="center"/>
          </w:tcPr>
          <w:p w14:paraId="7443D7B5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7455" w:type="dxa"/>
            <w:gridSpan w:val="15"/>
          </w:tcPr>
          <w:p w14:paraId="69B73423" w14:textId="53F6F44B" w:rsidR="009A1D7B" w:rsidRPr="00771EB8" w:rsidRDefault="009A1D7B" w:rsidP="009A1D7B">
            <w:pPr>
              <w:pStyle w:val="ListParagraph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rebuchet MS" w:hAnsi="Trebuchet MS" w:cs="Arial"/>
                <w:bCs/>
                <w:iCs/>
                <w:sz w:val="18"/>
                <w:szCs w:val="18"/>
              </w:rPr>
            </w:pPr>
          </w:p>
        </w:tc>
      </w:tr>
      <w:tr w:rsidR="009A1D7B" w:rsidRPr="00350584" w14:paraId="749F47EE" w14:textId="77777777" w:rsidTr="004109DE">
        <w:trPr>
          <w:gridAfter w:val="1"/>
          <w:wAfter w:w="7450" w:type="dxa"/>
        </w:trPr>
        <w:tc>
          <w:tcPr>
            <w:tcW w:w="9182" w:type="dxa"/>
            <w:gridSpan w:val="16"/>
            <w:vAlign w:val="center"/>
          </w:tcPr>
          <w:p w14:paraId="2FFC1430" w14:textId="246FFCF3" w:rsidR="009A1D7B" w:rsidRPr="000015DC" w:rsidRDefault="009A1D7B" w:rsidP="009A1D7B">
            <w:pPr>
              <w:pStyle w:val="ListParagraph"/>
              <w:ind w:left="1125"/>
              <w:rPr>
                <w:rFonts w:ascii="Trebuchet MS" w:hAnsi="Trebuchet MS" w:cs="Arial"/>
                <w:b/>
                <w:bCs/>
                <w:iCs/>
                <w:sz w:val="18"/>
                <w:szCs w:val="18"/>
              </w:rPr>
            </w:pPr>
          </w:p>
        </w:tc>
      </w:tr>
      <w:tr w:rsidR="009A1D7B" w:rsidRPr="00350584" w14:paraId="1A172681" w14:textId="77777777" w:rsidTr="004109DE">
        <w:trPr>
          <w:gridAfter w:val="1"/>
          <w:wAfter w:w="7450" w:type="dxa"/>
        </w:trPr>
        <w:tc>
          <w:tcPr>
            <w:tcW w:w="1727" w:type="dxa"/>
            <w:shd w:val="clear" w:color="auto" w:fill="FF0000"/>
            <w:vAlign w:val="center"/>
          </w:tcPr>
          <w:p w14:paraId="1D977524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Giat</w:t>
            </w:r>
          </w:p>
          <w:p w14:paraId="5675AD55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Pemerintah</w:t>
            </w:r>
            <w:proofErr w:type="spellEnd"/>
          </w:p>
        </w:tc>
        <w:tc>
          <w:tcPr>
            <w:tcW w:w="7455" w:type="dxa"/>
            <w:gridSpan w:val="15"/>
          </w:tcPr>
          <w:p w14:paraId="6B972C00" w14:textId="44E7350D" w:rsidR="009A1D7B" w:rsidRDefault="009A1D7B" w:rsidP="00BC5167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76" w:lineRule="auto"/>
              <w:ind w:left="841"/>
              <w:jc w:val="both"/>
              <w:rPr>
                <w:rFonts w:ascii="Trebuchet MS" w:hAnsi="Trebuchet MS"/>
                <w:iCs/>
                <w:szCs w:val="22"/>
                <w:lang w:val="id-ID"/>
              </w:rPr>
            </w:pPr>
            <w:r>
              <w:rPr>
                <w:rFonts w:ascii="Trebuchet MS" w:hAnsi="Trebuchet MS"/>
                <w:iCs/>
                <w:szCs w:val="22"/>
                <w:lang w:val="id-ID"/>
              </w:rPr>
              <w:t>Evakuasi</w:t>
            </w:r>
          </w:p>
          <w:p w14:paraId="0723BC2C" w14:textId="77777777" w:rsidR="009A1D7B" w:rsidRDefault="009A1D7B" w:rsidP="00BC5167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76" w:lineRule="auto"/>
              <w:ind w:left="841"/>
              <w:jc w:val="both"/>
              <w:rPr>
                <w:rFonts w:ascii="Trebuchet MS" w:hAnsi="Trebuchet MS"/>
                <w:iCs/>
                <w:szCs w:val="22"/>
                <w:lang w:val="id-ID"/>
              </w:rPr>
            </w:pPr>
            <w:r>
              <w:rPr>
                <w:rFonts w:ascii="Trebuchet MS" w:hAnsi="Trebuchet MS"/>
                <w:iCs/>
                <w:szCs w:val="22"/>
                <w:lang w:val="id-ID"/>
              </w:rPr>
              <w:t>Koordinasi lintas sektor</w:t>
            </w:r>
          </w:p>
          <w:p w14:paraId="7B878C1D" w14:textId="26CB1B1C" w:rsidR="00FC1407" w:rsidRPr="00A31019" w:rsidRDefault="00FC1407" w:rsidP="00BC5167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76" w:lineRule="auto"/>
              <w:ind w:left="841"/>
              <w:jc w:val="both"/>
              <w:rPr>
                <w:rFonts w:ascii="Trebuchet MS" w:hAnsi="Trebuchet MS"/>
                <w:iCs/>
                <w:szCs w:val="22"/>
                <w:lang w:val="id-ID"/>
              </w:rPr>
            </w:pPr>
            <w:r>
              <w:rPr>
                <w:rFonts w:ascii="Trebuchet MS" w:hAnsi="Trebuchet MS"/>
                <w:iCs/>
                <w:szCs w:val="22"/>
                <w:lang w:val="id-ID"/>
              </w:rPr>
              <w:t>Penyedotan debit air</w:t>
            </w:r>
          </w:p>
        </w:tc>
      </w:tr>
      <w:tr w:rsidR="009A1D7B" w:rsidRPr="00350584" w14:paraId="25BFC6EA" w14:textId="77777777" w:rsidTr="004109DE">
        <w:trPr>
          <w:gridAfter w:val="1"/>
          <w:wAfter w:w="7450" w:type="dxa"/>
        </w:trPr>
        <w:tc>
          <w:tcPr>
            <w:tcW w:w="9182" w:type="dxa"/>
            <w:gridSpan w:val="16"/>
            <w:vAlign w:val="center"/>
          </w:tcPr>
          <w:p w14:paraId="052CE0FC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4"/>
              </w:rPr>
            </w:pPr>
          </w:p>
        </w:tc>
      </w:tr>
      <w:tr w:rsidR="009A1D7B" w:rsidRPr="00350584" w14:paraId="2FC3C320" w14:textId="77777777" w:rsidTr="004109DE">
        <w:trPr>
          <w:gridAfter w:val="1"/>
          <w:wAfter w:w="7450" w:type="dxa"/>
        </w:trPr>
        <w:tc>
          <w:tcPr>
            <w:tcW w:w="1727" w:type="dxa"/>
            <w:shd w:val="clear" w:color="auto" w:fill="FF0000"/>
            <w:vAlign w:val="center"/>
          </w:tcPr>
          <w:p w14:paraId="493ECEA8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Kebutuhan</w:t>
            </w:r>
            <w:proofErr w:type="spellEnd"/>
          </w:p>
        </w:tc>
        <w:tc>
          <w:tcPr>
            <w:tcW w:w="7455" w:type="dxa"/>
            <w:gridSpan w:val="15"/>
          </w:tcPr>
          <w:p w14:paraId="3595EF39" w14:textId="1F8DF241" w:rsidR="00B72F0E" w:rsidRDefault="00B72F0E" w:rsidP="00BC5167">
            <w:pPr>
              <w:pStyle w:val="ListParagraph"/>
              <w:numPr>
                <w:ilvl w:val="0"/>
                <w:numId w:val="43"/>
              </w:numPr>
              <w:ind w:left="841"/>
              <w:jc w:val="both"/>
              <w:rPr>
                <w:rFonts w:ascii="Trebuchet MS" w:hAnsi="Trebuchet MS" w:cs="Arial"/>
                <w:szCs w:val="22"/>
                <w:lang w:val="id-ID"/>
              </w:rPr>
            </w:pPr>
            <w:r>
              <w:rPr>
                <w:rFonts w:ascii="Trebuchet MS" w:hAnsi="Trebuchet MS" w:cs="Arial"/>
                <w:szCs w:val="22"/>
                <w:lang w:val="id-ID"/>
              </w:rPr>
              <w:t>Obat-Obatan</w:t>
            </w:r>
          </w:p>
          <w:p w14:paraId="5AC3AD45" w14:textId="77777777" w:rsidR="009A1D7B" w:rsidRDefault="009A1D7B" w:rsidP="00BC5167">
            <w:pPr>
              <w:pStyle w:val="ListParagraph"/>
              <w:numPr>
                <w:ilvl w:val="0"/>
                <w:numId w:val="43"/>
              </w:numPr>
              <w:ind w:left="841"/>
              <w:jc w:val="both"/>
              <w:rPr>
                <w:rFonts w:ascii="Trebuchet MS" w:hAnsi="Trebuchet MS" w:cs="Arial"/>
                <w:szCs w:val="22"/>
                <w:lang w:val="id-ID"/>
              </w:rPr>
            </w:pPr>
            <w:r>
              <w:rPr>
                <w:rFonts w:ascii="Trebuchet MS" w:hAnsi="Trebuchet MS" w:cs="Arial"/>
                <w:szCs w:val="22"/>
                <w:lang w:val="id-ID"/>
              </w:rPr>
              <w:t>Family kit</w:t>
            </w:r>
          </w:p>
          <w:p w14:paraId="4564ECD1" w14:textId="77777777" w:rsidR="00BC5167" w:rsidRDefault="00BC5167" w:rsidP="00BC5167">
            <w:pPr>
              <w:pStyle w:val="ListParagraph"/>
              <w:numPr>
                <w:ilvl w:val="0"/>
                <w:numId w:val="43"/>
              </w:numPr>
              <w:ind w:left="841"/>
              <w:jc w:val="both"/>
              <w:rPr>
                <w:rFonts w:ascii="Trebuchet MS" w:hAnsi="Trebuchet MS" w:cs="Arial"/>
                <w:szCs w:val="22"/>
                <w:lang w:val="id-ID"/>
              </w:rPr>
            </w:pPr>
            <w:r>
              <w:rPr>
                <w:rFonts w:ascii="Trebuchet MS" w:hAnsi="Trebuchet MS" w:cs="Arial"/>
                <w:szCs w:val="22"/>
                <w:lang w:val="id-ID"/>
              </w:rPr>
              <w:t>Hygiene kit</w:t>
            </w:r>
          </w:p>
          <w:p w14:paraId="098AE019" w14:textId="24DF4E3C" w:rsidR="000D2AA4" w:rsidRPr="000D2AA4" w:rsidRDefault="000D2AA4" w:rsidP="000D2AA4">
            <w:pPr>
              <w:pStyle w:val="ListParagraph"/>
              <w:numPr>
                <w:ilvl w:val="0"/>
                <w:numId w:val="43"/>
              </w:numPr>
              <w:ind w:left="841"/>
              <w:jc w:val="both"/>
              <w:rPr>
                <w:rFonts w:ascii="Trebuchet MS" w:hAnsi="Trebuchet MS" w:cs="Arial"/>
                <w:szCs w:val="22"/>
                <w:lang w:val="id-ID"/>
              </w:rPr>
            </w:pPr>
            <w:r>
              <w:rPr>
                <w:rFonts w:ascii="Trebuchet MS" w:hAnsi="Trebuchet MS" w:cs="Arial"/>
                <w:szCs w:val="22"/>
                <w:lang w:val="id-ID"/>
              </w:rPr>
              <w:t>APD</w:t>
            </w:r>
          </w:p>
        </w:tc>
      </w:tr>
      <w:tr w:rsidR="009A1D7B" w:rsidRPr="00350584" w14:paraId="10103CAE" w14:textId="77777777" w:rsidTr="004109DE">
        <w:trPr>
          <w:gridAfter w:val="1"/>
          <w:wAfter w:w="7450" w:type="dxa"/>
        </w:trPr>
        <w:tc>
          <w:tcPr>
            <w:tcW w:w="9182" w:type="dxa"/>
            <w:gridSpan w:val="16"/>
            <w:shd w:val="clear" w:color="auto" w:fill="FFFFFF"/>
            <w:vAlign w:val="center"/>
          </w:tcPr>
          <w:p w14:paraId="04216444" w14:textId="309A14C5" w:rsidR="009A1D7B" w:rsidRPr="00350584" w:rsidRDefault="009A1D7B" w:rsidP="009A1D7B">
            <w:pPr>
              <w:jc w:val="left"/>
              <w:rPr>
                <w:rFonts w:ascii="Trebuchet MS" w:hAnsi="Trebuchet MS" w:cs="Arial"/>
                <w:sz w:val="14"/>
              </w:rPr>
            </w:pPr>
          </w:p>
        </w:tc>
      </w:tr>
      <w:tr w:rsidR="009A1D7B" w:rsidRPr="00350584" w14:paraId="0E2F10AB" w14:textId="77777777" w:rsidTr="004109DE">
        <w:trPr>
          <w:gridAfter w:val="1"/>
          <w:wAfter w:w="7450" w:type="dxa"/>
        </w:trPr>
        <w:tc>
          <w:tcPr>
            <w:tcW w:w="1727" w:type="dxa"/>
            <w:shd w:val="clear" w:color="auto" w:fill="FF0000"/>
            <w:vAlign w:val="center"/>
          </w:tcPr>
          <w:p w14:paraId="59F4869F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Hambatan</w:t>
            </w:r>
            <w:proofErr w:type="spellEnd"/>
          </w:p>
        </w:tc>
        <w:tc>
          <w:tcPr>
            <w:tcW w:w="7455" w:type="dxa"/>
            <w:gridSpan w:val="15"/>
          </w:tcPr>
          <w:p w14:paraId="14DD706F" w14:textId="21ACA7EE" w:rsidR="009A1D7B" w:rsidRPr="00D47265" w:rsidRDefault="009A1D7B" w:rsidP="009A1D7B">
            <w:pPr>
              <w:jc w:val="both"/>
              <w:rPr>
                <w:rFonts w:ascii="Trebuchet MS" w:hAnsi="Trebuchet MS" w:cs="Arial"/>
                <w:lang w:val="id-ID"/>
              </w:rPr>
            </w:pPr>
          </w:p>
        </w:tc>
      </w:tr>
      <w:tr w:rsidR="009A1D7B" w:rsidRPr="00350584" w14:paraId="7ADD6DF9" w14:textId="77777777" w:rsidTr="004109DE">
        <w:trPr>
          <w:gridAfter w:val="1"/>
          <w:wAfter w:w="7450" w:type="dxa"/>
        </w:trPr>
        <w:tc>
          <w:tcPr>
            <w:tcW w:w="9182" w:type="dxa"/>
            <w:gridSpan w:val="16"/>
            <w:shd w:val="clear" w:color="auto" w:fill="FFFFFF" w:themeFill="background1"/>
            <w:vAlign w:val="center"/>
          </w:tcPr>
          <w:p w14:paraId="3E9F2865" w14:textId="77777777" w:rsidR="009A1D7B" w:rsidRPr="00350584" w:rsidRDefault="009A1D7B" w:rsidP="009A1D7B">
            <w:pPr>
              <w:jc w:val="left"/>
              <w:rPr>
                <w:rFonts w:ascii="Trebuchet MS" w:hAnsi="Trebuchet MS" w:cs="Arial"/>
                <w:b/>
                <w:bCs/>
                <w:sz w:val="14"/>
              </w:rPr>
            </w:pPr>
          </w:p>
        </w:tc>
      </w:tr>
      <w:tr w:rsidR="009A1D7B" w:rsidRPr="00350584" w14:paraId="31066268" w14:textId="77777777" w:rsidTr="004109DE">
        <w:trPr>
          <w:gridAfter w:val="1"/>
          <w:wAfter w:w="7450" w:type="dxa"/>
          <w:trHeight w:val="469"/>
        </w:trPr>
        <w:tc>
          <w:tcPr>
            <w:tcW w:w="1727" w:type="dxa"/>
            <w:vMerge w:val="restart"/>
            <w:shd w:val="clear" w:color="auto" w:fill="FF0000"/>
            <w:vAlign w:val="center"/>
          </w:tcPr>
          <w:p w14:paraId="1BD0EE02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Personil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 xml:space="preserve"> yang bi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  <w:lang w:val="id-ID"/>
              </w:rPr>
              <w:t>sa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  <w:lang w:val="id-ID"/>
              </w:rPr>
              <w:t xml:space="preserve"> 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dihubungi</w:t>
            </w:r>
            <w:proofErr w:type="spellEnd"/>
          </w:p>
          <w:p w14:paraId="394782A4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2659" w:type="dxa"/>
            <w:gridSpan w:val="5"/>
            <w:shd w:val="clear" w:color="auto" w:fill="E5B8B7" w:themeFill="accent2" w:themeFillTint="66"/>
            <w:vAlign w:val="center"/>
          </w:tcPr>
          <w:p w14:paraId="076BA519" w14:textId="77777777" w:rsidR="009A1D7B" w:rsidRPr="00350584" w:rsidRDefault="009A1D7B" w:rsidP="009A1D7B">
            <w:pPr>
              <w:spacing w:line="276" w:lineRule="auto"/>
              <w:rPr>
                <w:rFonts w:ascii="Trebuchet MS" w:hAnsi="Trebuchet MS" w:cs="Arial"/>
                <w:bCs/>
                <w:sz w:val="24"/>
                <w:szCs w:val="24"/>
              </w:rPr>
            </w:pPr>
            <w:r w:rsidRPr="00350584">
              <w:rPr>
                <w:rFonts w:ascii="Trebuchet MS" w:hAnsi="Trebuchet MS" w:cs="Arial"/>
                <w:b/>
                <w:bCs/>
                <w:sz w:val="24"/>
              </w:rPr>
              <w:t>Nama</w:t>
            </w:r>
            <w:r w:rsidRPr="00350584">
              <w:rPr>
                <w:rFonts w:ascii="Trebuchet MS" w:hAnsi="Trebuchet MS" w:cs="Arial"/>
                <w:b/>
                <w:bCs/>
                <w:sz w:val="24"/>
                <w:lang w:val="id-ID"/>
              </w:rPr>
              <w:t xml:space="preserve"> </w:t>
            </w:r>
            <w:proofErr w:type="spellStart"/>
            <w:r w:rsidRPr="00350584">
              <w:rPr>
                <w:rFonts w:ascii="Trebuchet MS" w:hAnsi="Trebuchet MS" w:cs="Arial"/>
                <w:b/>
                <w:bCs/>
                <w:sz w:val="24"/>
              </w:rPr>
              <w:t>Lengkap</w:t>
            </w:r>
            <w:proofErr w:type="spellEnd"/>
          </w:p>
        </w:tc>
        <w:tc>
          <w:tcPr>
            <w:tcW w:w="2633" w:type="dxa"/>
            <w:gridSpan w:val="5"/>
            <w:shd w:val="clear" w:color="auto" w:fill="E5B8B7" w:themeFill="accent2" w:themeFillTint="66"/>
            <w:vAlign w:val="center"/>
          </w:tcPr>
          <w:p w14:paraId="47A9698D" w14:textId="77777777" w:rsidR="009A1D7B" w:rsidRPr="00350584" w:rsidRDefault="009A1D7B" w:rsidP="009A1D7B">
            <w:pPr>
              <w:spacing w:line="276" w:lineRule="auto"/>
              <w:rPr>
                <w:rFonts w:ascii="Trebuchet MS" w:hAnsi="Trebuchet MS" w:cs="Arial"/>
                <w:bCs/>
                <w:sz w:val="24"/>
                <w:szCs w:val="24"/>
              </w:rPr>
            </w:pPr>
            <w:proofErr w:type="spellStart"/>
            <w:r w:rsidRPr="00350584">
              <w:rPr>
                <w:rFonts w:ascii="Trebuchet MS" w:hAnsi="Trebuchet MS" w:cs="Arial"/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2163" w:type="dxa"/>
            <w:gridSpan w:val="5"/>
            <w:shd w:val="clear" w:color="auto" w:fill="E5B8B7" w:themeFill="accent2" w:themeFillTint="66"/>
            <w:vAlign w:val="center"/>
          </w:tcPr>
          <w:p w14:paraId="49432C46" w14:textId="77777777" w:rsidR="009A1D7B" w:rsidRPr="00350584" w:rsidRDefault="009A1D7B" w:rsidP="009A1D7B">
            <w:pPr>
              <w:spacing w:line="276" w:lineRule="auto"/>
              <w:rPr>
                <w:rFonts w:ascii="Trebuchet MS" w:hAnsi="Trebuchet MS" w:cs="Arial"/>
                <w:bCs/>
                <w:sz w:val="24"/>
                <w:szCs w:val="24"/>
              </w:rPr>
            </w:pPr>
            <w:r w:rsidRPr="00350584">
              <w:rPr>
                <w:rFonts w:ascii="Trebuchet MS" w:hAnsi="Trebuchet MS" w:cs="Arial"/>
                <w:sz w:val="24"/>
                <w:szCs w:val="24"/>
              </w:rPr>
              <w:t>Kontak</w:t>
            </w:r>
          </w:p>
        </w:tc>
      </w:tr>
      <w:tr w:rsidR="009A1D7B" w:rsidRPr="00350584" w14:paraId="10ECA1AB" w14:textId="77777777" w:rsidTr="004109DE">
        <w:trPr>
          <w:gridAfter w:val="1"/>
          <w:wAfter w:w="7450" w:type="dxa"/>
          <w:trHeight w:val="375"/>
        </w:trPr>
        <w:tc>
          <w:tcPr>
            <w:tcW w:w="1727" w:type="dxa"/>
            <w:vMerge/>
            <w:shd w:val="clear" w:color="auto" w:fill="FF0000"/>
            <w:vAlign w:val="center"/>
          </w:tcPr>
          <w:p w14:paraId="052CE55F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2659" w:type="dxa"/>
            <w:gridSpan w:val="5"/>
            <w:vAlign w:val="center"/>
          </w:tcPr>
          <w:p w14:paraId="2668245C" w14:textId="2B62E559" w:rsidR="009A1D7B" w:rsidRPr="00AE423B" w:rsidRDefault="000D2AA4" w:rsidP="009A1D7B">
            <w:pPr>
              <w:spacing w:line="276" w:lineRule="auto"/>
              <w:jc w:val="left"/>
              <w:rPr>
                <w:rFonts w:ascii="Trebuchet MS" w:hAnsi="Trebuchet MS" w:cs="Arial"/>
                <w:bCs/>
                <w:szCs w:val="22"/>
                <w:lang w:val="id-ID"/>
              </w:rPr>
            </w:pPr>
            <w:r>
              <w:rPr>
                <w:rFonts w:ascii="Trebuchet MS" w:hAnsi="Trebuchet MS" w:cs="Arial"/>
                <w:bCs/>
                <w:szCs w:val="22"/>
                <w:lang w:val="id-ID"/>
              </w:rPr>
              <w:t>Badri Tamam</w:t>
            </w:r>
          </w:p>
        </w:tc>
        <w:tc>
          <w:tcPr>
            <w:tcW w:w="2633" w:type="dxa"/>
            <w:gridSpan w:val="5"/>
            <w:vAlign w:val="center"/>
          </w:tcPr>
          <w:p w14:paraId="0447B5C4" w14:textId="1A0A9833" w:rsidR="009A1D7B" w:rsidRPr="00AE423B" w:rsidRDefault="000D2AA4" w:rsidP="009A1D7B">
            <w:pPr>
              <w:spacing w:line="276" w:lineRule="auto"/>
              <w:rPr>
                <w:rFonts w:ascii="Trebuchet MS" w:hAnsi="Trebuchet MS" w:cs="Arial"/>
                <w:bCs/>
                <w:szCs w:val="22"/>
                <w:lang w:val="id-ID"/>
              </w:rPr>
            </w:pPr>
            <w:r>
              <w:rPr>
                <w:rFonts w:ascii="Trebuchet MS" w:hAnsi="Trebuchet MS" w:cs="Arial"/>
                <w:bCs/>
                <w:szCs w:val="22"/>
                <w:lang w:val="id-ID"/>
              </w:rPr>
              <w:t>Staff PB PMI Kota Tangerang Selatan</w:t>
            </w:r>
          </w:p>
        </w:tc>
        <w:tc>
          <w:tcPr>
            <w:tcW w:w="2163" w:type="dxa"/>
            <w:gridSpan w:val="5"/>
            <w:vAlign w:val="center"/>
          </w:tcPr>
          <w:p w14:paraId="4E14D999" w14:textId="10EF3BD0" w:rsidR="009A1D7B" w:rsidRPr="006D6A37" w:rsidRDefault="003622C1" w:rsidP="003622C1">
            <w:pPr>
              <w:spacing w:line="276" w:lineRule="auto"/>
              <w:rPr>
                <w:rFonts w:ascii="Trebuchet MS" w:hAnsi="Trebuchet MS" w:cs="Arial"/>
                <w:bCs/>
                <w:szCs w:val="22"/>
                <w:lang w:val="id-ID"/>
              </w:rPr>
            </w:pPr>
            <w:r>
              <w:rPr>
                <w:rFonts w:ascii="Trebuchet MS" w:hAnsi="Trebuchet MS" w:cs="Arial"/>
                <w:bCs/>
                <w:szCs w:val="22"/>
                <w:lang w:val="id-ID"/>
              </w:rPr>
              <w:t>0</w:t>
            </w:r>
            <w:r w:rsidRPr="003622C1">
              <w:rPr>
                <w:rFonts w:ascii="Trebuchet MS" w:hAnsi="Trebuchet MS" w:cs="Arial"/>
                <w:bCs/>
                <w:szCs w:val="22"/>
                <w:lang w:val="id-ID"/>
              </w:rPr>
              <w:t>878</w:t>
            </w:r>
            <w:r>
              <w:rPr>
                <w:rFonts w:ascii="Trebuchet MS" w:hAnsi="Trebuchet MS" w:cs="Arial"/>
                <w:bCs/>
                <w:szCs w:val="22"/>
                <w:lang w:val="id-ID"/>
              </w:rPr>
              <w:t xml:space="preserve"> </w:t>
            </w:r>
            <w:r w:rsidRPr="003622C1">
              <w:rPr>
                <w:rFonts w:ascii="Trebuchet MS" w:hAnsi="Trebuchet MS" w:cs="Arial"/>
                <w:bCs/>
                <w:szCs w:val="22"/>
                <w:lang w:val="id-ID"/>
              </w:rPr>
              <w:t>4641</w:t>
            </w:r>
            <w:r>
              <w:rPr>
                <w:rFonts w:ascii="Trebuchet MS" w:hAnsi="Trebuchet MS" w:cs="Arial"/>
                <w:bCs/>
                <w:szCs w:val="22"/>
                <w:lang w:val="id-ID"/>
              </w:rPr>
              <w:t xml:space="preserve"> </w:t>
            </w:r>
            <w:r w:rsidRPr="003622C1">
              <w:rPr>
                <w:rFonts w:ascii="Trebuchet MS" w:hAnsi="Trebuchet MS" w:cs="Arial"/>
                <w:bCs/>
                <w:szCs w:val="22"/>
                <w:lang w:val="id-ID"/>
              </w:rPr>
              <w:t>0568</w:t>
            </w:r>
          </w:p>
        </w:tc>
      </w:tr>
      <w:tr w:rsidR="009A1D7B" w:rsidRPr="00350584" w14:paraId="1A0412AD" w14:textId="77777777" w:rsidTr="004109DE">
        <w:trPr>
          <w:gridAfter w:val="1"/>
          <w:wAfter w:w="7450" w:type="dxa"/>
          <w:trHeight w:val="375"/>
        </w:trPr>
        <w:tc>
          <w:tcPr>
            <w:tcW w:w="1727" w:type="dxa"/>
            <w:shd w:val="clear" w:color="auto" w:fill="FF0000"/>
            <w:vAlign w:val="center"/>
          </w:tcPr>
          <w:p w14:paraId="74649803" w14:textId="77777777" w:rsidR="009A1D7B" w:rsidRPr="00350584" w:rsidRDefault="009A1D7B" w:rsidP="009A1D7B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2659" w:type="dxa"/>
            <w:gridSpan w:val="5"/>
            <w:vAlign w:val="center"/>
          </w:tcPr>
          <w:p w14:paraId="52289E41" w14:textId="230CF745" w:rsidR="009A1D7B" w:rsidRDefault="009A1D7B" w:rsidP="009A1D7B">
            <w:pPr>
              <w:spacing w:line="276" w:lineRule="auto"/>
              <w:jc w:val="left"/>
              <w:rPr>
                <w:rFonts w:ascii="Trebuchet MS" w:hAnsi="Trebuchet MS" w:cs="Arial"/>
                <w:bCs/>
                <w:szCs w:val="22"/>
                <w:lang w:val="id-ID"/>
              </w:rPr>
            </w:pPr>
          </w:p>
        </w:tc>
        <w:tc>
          <w:tcPr>
            <w:tcW w:w="2633" w:type="dxa"/>
            <w:gridSpan w:val="5"/>
            <w:vAlign w:val="center"/>
          </w:tcPr>
          <w:p w14:paraId="7B4C047E" w14:textId="40CA1178" w:rsidR="009A1D7B" w:rsidRPr="00AE423B" w:rsidRDefault="009A1D7B" w:rsidP="009A1D7B">
            <w:pPr>
              <w:spacing w:line="276" w:lineRule="auto"/>
              <w:rPr>
                <w:rFonts w:ascii="Trebuchet MS" w:hAnsi="Trebuchet MS" w:cs="Arial"/>
                <w:bCs/>
                <w:szCs w:val="22"/>
                <w:lang w:val="id-ID"/>
              </w:rPr>
            </w:pPr>
          </w:p>
        </w:tc>
        <w:tc>
          <w:tcPr>
            <w:tcW w:w="2163" w:type="dxa"/>
            <w:gridSpan w:val="5"/>
            <w:vAlign w:val="center"/>
          </w:tcPr>
          <w:p w14:paraId="2E5550A8" w14:textId="100F94BF" w:rsidR="009A1D7B" w:rsidRPr="006D6A37" w:rsidRDefault="009A1D7B" w:rsidP="009A1D7B">
            <w:pPr>
              <w:spacing w:line="276" w:lineRule="auto"/>
              <w:jc w:val="left"/>
              <w:rPr>
                <w:rFonts w:ascii="Trebuchet MS" w:hAnsi="Trebuchet MS" w:cs="Arial"/>
                <w:bCs/>
                <w:szCs w:val="22"/>
                <w:lang w:val="id-ID"/>
              </w:rPr>
            </w:pPr>
          </w:p>
        </w:tc>
      </w:tr>
    </w:tbl>
    <w:p w14:paraId="11297F8C" w14:textId="77777777" w:rsidR="00E72C3F" w:rsidRDefault="00E72C3F" w:rsidP="00E72C3F">
      <w:pPr>
        <w:pStyle w:val="NoSpacing"/>
        <w:rPr>
          <w:rFonts w:ascii="Trebuchet MS" w:hAnsi="Trebuchet MS"/>
          <w:lang w:val="id-ID"/>
        </w:rPr>
      </w:pPr>
    </w:p>
    <w:p w14:paraId="5A58B990" w14:textId="77777777" w:rsidR="004A2AB8" w:rsidRPr="00350584" w:rsidRDefault="004A2AB8" w:rsidP="00E72C3F">
      <w:pPr>
        <w:pStyle w:val="NoSpacing"/>
        <w:rPr>
          <w:rFonts w:ascii="Trebuchet MS" w:hAnsi="Trebuchet MS"/>
          <w:lang w:val="id-ID"/>
        </w:rPr>
      </w:pPr>
    </w:p>
    <w:tbl>
      <w:tblPr>
        <w:tblW w:w="9180" w:type="dxa"/>
        <w:tblInd w:w="10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3780"/>
        <w:gridCol w:w="3780"/>
      </w:tblGrid>
      <w:tr w:rsidR="00C9576A" w:rsidRPr="00350584" w14:paraId="726F5B8D" w14:textId="77777777" w:rsidTr="00D06827">
        <w:trPr>
          <w:trHeight w:val="302"/>
        </w:trPr>
        <w:tc>
          <w:tcPr>
            <w:tcW w:w="1620" w:type="dxa"/>
            <w:vMerge w:val="restart"/>
            <w:tcBorders>
              <w:top w:val="single" w:sz="8" w:space="0" w:color="C0504D"/>
              <w:left w:val="single" w:sz="8" w:space="0" w:color="C0504D"/>
              <w:right w:val="single" w:sz="8" w:space="0" w:color="C0504D"/>
            </w:tcBorders>
            <w:shd w:val="clear" w:color="auto" w:fill="FF0000"/>
            <w:vAlign w:val="center"/>
          </w:tcPr>
          <w:p w14:paraId="55661AA8" w14:textId="77777777" w:rsidR="00C9576A" w:rsidRPr="00350584" w:rsidRDefault="00C9576A" w:rsidP="00D06827">
            <w:pPr>
              <w:pStyle w:val="NoSpacing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Petugas</w:t>
            </w:r>
            <w:proofErr w:type="spellEnd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 xml:space="preserve"> </w:t>
            </w:r>
            <w:proofErr w:type="spellStart"/>
            <w:r w:rsidRPr="00350584"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  <w:t>Posko</w:t>
            </w:r>
            <w:proofErr w:type="spellEnd"/>
          </w:p>
        </w:tc>
        <w:tc>
          <w:tcPr>
            <w:tcW w:w="3780" w:type="dxa"/>
            <w:tcBorders>
              <w:top w:val="single" w:sz="8" w:space="0" w:color="C0504D"/>
              <w:left w:val="single" w:sz="8" w:space="0" w:color="C0504D"/>
              <w:bottom w:val="single" w:sz="18" w:space="0" w:color="C0504D"/>
              <w:right w:val="single" w:sz="8" w:space="0" w:color="C0504D"/>
            </w:tcBorders>
            <w:shd w:val="clear" w:color="auto" w:fill="E5B8B7"/>
            <w:vAlign w:val="center"/>
          </w:tcPr>
          <w:p w14:paraId="49198D07" w14:textId="77777777" w:rsidR="00C9576A" w:rsidRPr="00350584" w:rsidRDefault="00C9576A" w:rsidP="00D06827">
            <w:pPr>
              <w:rPr>
                <w:rFonts w:ascii="Trebuchet MS" w:hAnsi="Trebuchet MS" w:cs="Arial"/>
                <w:b/>
                <w:bCs/>
                <w:sz w:val="24"/>
              </w:rPr>
            </w:pPr>
            <w:r w:rsidRPr="00350584">
              <w:rPr>
                <w:rFonts w:ascii="Trebuchet MS" w:hAnsi="Trebuchet MS" w:cs="Arial"/>
                <w:b/>
                <w:bCs/>
                <w:sz w:val="24"/>
              </w:rPr>
              <w:t>Nama</w:t>
            </w:r>
            <w:r w:rsidRPr="00350584">
              <w:rPr>
                <w:rFonts w:ascii="Trebuchet MS" w:hAnsi="Trebuchet MS" w:cs="Arial"/>
                <w:b/>
                <w:bCs/>
                <w:sz w:val="24"/>
                <w:lang w:val="id-ID"/>
              </w:rPr>
              <w:t xml:space="preserve"> </w:t>
            </w:r>
            <w:proofErr w:type="spellStart"/>
            <w:r w:rsidRPr="00350584">
              <w:rPr>
                <w:rFonts w:ascii="Trebuchet MS" w:hAnsi="Trebuchet MS" w:cs="Arial"/>
                <w:b/>
                <w:bCs/>
                <w:sz w:val="24"/>
              </w:rPr>
              <w:t>Lengkap</w:t>
            </w:r>
            <w:proofErr w:type="spellEnd"/>
          </w:p>
        </w:tc>
        <w:tc>
          <w:tcPr>
            <w:tcW w:w="3780" w:type="dxa"/>
            <w:tcBorders>
              <w:top w:val="single" w:sz="8" w:space="0" w:color="C0504D"/>
              <w:left w:val="single" w:sz="8" w:space="0" w:color="C0504D"/>
              <w:bottom w:val="single" w:sz="18" w:space="0" w:color="C0504D"/>
              <w:right w:val="single" w:sz="8" w:space="0" w:color="C0504D"/>
            </w:tcBorders>
            <w:shd w:val="clear" w:color="auto" w:fill="E5B8B7"/>
            <w:vAlign w:val="center"/>
          </w:tcPr>
          <w:p w14:paraId="744411E4" w14:textId="77777777" w:rsidR="00C9576A" w:rsidRPr="00350584" w:rsidRDefault="00C9576A" w:rsidP="00D06827">
            <w:pPr>
              <w:rPr>
                <w:rFonts w:ascii="Trebuchet MS" w:hAnsi="Trebuchet MS" w:cs="Arial"/>
                <w:b/>
                <w:bCs/>
                <w:sz w:val="24"/>
              </w:rPr>
            </w:pPr>
            <w:r w:rsidRPr="00350584">
              <w:rPr>
                <w:rFonts w:ascii="Trebuchet MS" w:hAnsi="Trebuchet MS" w:cs="Arial"/>
                <w:b/>
                <w:bCs/>
                <w:sz w:val="24"/>
              </w:rPr>
              <w:t>Kontak</w:t>
            </w:r>
          </w:p>
        </w:tc>
      </w:tr>
      <w:tr w:rsidR="00C9576A" w:rsidRPr="00350584" w14:paraId="4B0CFA04" w14:textId="77777777" w:rsidTr="00D06827">
        <w:trPr>
          <w:trHeight w:val="301"/>
        </w:trPr>
        <w:tc>
          <w:tcPr>
            <w:tcW w:w="1620" w:type="dxa"/>
            <w:vMerge/>
            <w:tcBorders>
              <w:left w:val="single" w:sz="8" w:space="0" w:color="C0504D"/>
              <w:right w:val="single" w:sz="8" w:space="0" w:color="C0504D"/>
            </w:tcBorders>
            <w:shd w:val="clear" w:color="auto" w:fill="FF0000"/>
            <w:vAlign w:val="center"/>
          </w:tcPr>
          <w:p w14:paraId="351816A7" w14:textId="77777777" w:rsidR="00C9576A" w:rsidRPr="00350584" w:rsidRDefault="00C9576A" w:rsidP="00D0682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37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829C3D4" w14:textId="13AD1E29" w:rsidR="00C9576A" w:rsidRPr="00743E8D" w:rsidRDefault="00C9576A" w:rsidP="00D06827">
            <w:pPr>
              <w:jc w:val="left"/>
              <w:rPr>
                <w:rFonts w:ascii="Trebuchet MS" w:hAnsi="Trebuchet MS" w:cs="Arial"/>
                <w:szCs w:val="22"/>
              </w:rPr>
            </w:pPr>
          </w:p>
        </w:tc>
        <w:tc>
          <w:tcPr>
            <w:tcW w:w="37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54AA0EF" w14:textId="736ACD21" w:rsidR="00C9576A" w:rsidRPr="00743E8D" w:rsidRDefault="00C9576A" w:rsidP="00D06827">
            <w:pPr>
              <w:jc w:val="left"/>
              <w:rPr>
                <w:rFonts w:ascii="Trebuchet MS" w:hAnsi="Trebuchet MS" w:cs="Arial"/>
                <w:szCs w:val="22"/>
              </w:rPr>
            </w:pPr>
          </w:p>
        </w:tc>
      </w:tr>
      <w:tr w:rsidR="00C9576A" w:rsidRPr="00350584" w14:paraId="05F02AF9" w14:textId="77777777" w:rsidTr="00D06827">
        <w:trPr>
          <w:trHeight w:val="301"/>
        </w:trPr>
        <w:tc>
          <w:tcPr>
            <w:tcW w:w="1620" w:type="dxa"/>
            <w:vMerge/>
            <w:tcBorders>
              <w:left w:val="single" w:sz="8" w:space="0" w:color="C0504D"/>
              <w:right w:val="single" w:sz="8" w:space="0" w:color="C0504D"/>
            </w:tcBorders>
            <w:shd w:val="clear" w:color="auto" w:fill="FF0000"/>
            <w:vAlign w:val="center"/>
          </w:tcPr>
          <w:p w14:paraId="4BE05BC5" w14:textId="77777777" w:rsidR="00C9576A" w:rsidRPr="00350584" w:rsidRDefault="00C9576A" w:rsidP="00D0682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37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92D791E" w14:textId="22AE4C2D" w:rsidR="00C9576A" w:rsidRPr="00743E8D" w:rsidRDefault="00C9576A" w:rsidP="00D06827">
            <w:pPr>
              <w:jc w:val="left"/>
              <w:rPr>
                <w:rFonts w:ascii="Trebuchet MS" w:hAnsi="Trebuchet MS" w:cs="Arial"/>
                <w:szCs w:val="22"/>
                <w:lang w:val="id-ID"/>
              </w:rPr>
            </w:pPr>
          </w:p>
        </w:tc>
        <w:tc>
          <w:tcPr>
            <w:tcW w:w="37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608C6AF5" w14:textId="634C5AB4" w:rsidR="00C9576A" w:rsidRPr="00743E8D" w:rsidRDefault="00C9576A" w:rsidP="00D06827">
            <w:pPr>
              <w:jc w:val="left"/>
              <w:rPr>
                <w:rFonts w:ascii="Trebuchet MS" w:hAnsi="Trebuchet MS" w:cs="Arial"/>
                <w:szCs w:val="22"/>
              </w:rPr>
            </w:pPr>
          </w:p>
        </w:tc>
      </w:tr>
      <w:tr w:rsidR="00C9576A" w:rsidRPr="00350584" w14:paraId="6E377DDB" w14:textId="77777777" w:rsidTr="00D06827">
        <w:trPr>
          <w:trHeight w:val="406"/>
        </w:trPr>
        <w:tc>
          <w:tcPr>
            <w:tcW w:w="1620" w:type="dxa"/>
            <w:vMerge/>
            <w:tcBorders>
              <w:left w:val="single" w:sz="8" w:space="0" w:color="C0504D"/>
              <w:right w:val="single" w:sz="8" w:space="0" w:color="C0504D"/>
            </w:tcBorders>
            <w:shd w:val="clear" w:color="auto" w:fill="FF0000"/>
            <w:vAlign w:val="center"/>
          </w:tcPr>
          <w:p w14:paraId="69AD507F" w14:textId="77777777" w:rsidR="00C9576A" w:rsidRPr="00350584" w:rsidRDefault="00C9576A" w:rsidP="00D06827">
            <w:pPr>
              <w:pStyle w:val="NoSpacing"/>
              <w:jc w:val="center"/>
              <w:rPr>
                <w:rFonts w:ascii="Trebuchet MS" w:eastAsia="Times New Roman" w:hAnsi="Trebuchet MS"/>
                <w:b/>
                <w:bCs/>
                <w:color w:val="FFFFFF"/>
                <w:sz w:val="24"/>
              </w:rPr>
            </w:pPr>
          </w:p>
        </w:tc>
        <w:tc>
          <w:tcPr>
            <w:tcW w:w="37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8F60143" w14:textId="237D8D9C" w:rsidR="00C9576A" w:rsidRPr="00743E8D" w:rsidRDefault="00C9576A" w:rsidP="00D06827">
            <w:pPr>
              <w:jc w:val="left"/>
              <w:rPr>
                <w:rFonts w:ascii="Trebuchet MS" w:hAnsi="Trebuchet MS" w:cs="Arial"/>
                <w:szCs w:val="22"/>
                <w:lang w:val="id-ID"/>
              </w:rPr>
            </w:pPr>
          </w:p>
        </w:tc>
        <w:tc>
          <w:tcPr>
            <w:tcW w:w="37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509B3B1C" w14:textId="0340A501" w:rsidR="00C9576A" w:rsidRPr="00743E8D" w:rsidRDefault="00C9576A" w:rsidP="00D06827">
            <w:pPr>
              <w:jc w:val="left"/>
              <w:rPr>
                <w:rFonts w:ascii="Trebuchet MS" w:hAnsi="Trebuchet MS" w:cs="Arial"/>
                <w:szCs w:val="22"/>
                <w:lang w:val="id-ID"/>
              </w:rPr>
            </w:pPr>
          </w:p>
        </w:tc>
      </w:tr>
    </w:tbl>
    <w:p w14:paraId="425D473C" w14:textId="68AECFC0" w:rsidR="00D07233" w:rsidRDefault="00D07233">
      <w:pPr>
        <w:jc w:val="left"/>
        <w:rPr>
          <w:rFonts w:ascii="Trebuchet MS" w:hAnsi="Trebuchet MS"/>
          <w:b/>
          <w:sz w:val="24"/>
        </w:rPr>
      </w:pPr>
    </w:p>
    <w:p w14:paraId="049BD966" w14:textId="77777777" w:rsidR="00E62584" w:rsidRDefault="00E62584" w:rsidP="00D44B11">
      <w:pPr>
        <w:rPr>
          <w:rFonts w:ascii="Trebuchet MS" w:hAnsi="Trebuchet MS"/>
          <w:b/>
          <w:sz w:val="24"/>
        </w:rPr>
      </w:pPr>
    </w:p>
    <w:p w14:paraId="2013AAFF" w14:textId="77777777" w:rsidR="00E62584" w:rsidRDefault="00E62584" w:rsidP="00D44B11">
      <w:pPr>
        <w:rPr>
          <w:rFonts w:ascii="Trebuchet MS" w:hAnsi="Trebuchet MS"/>
          <w:b/>
          <w:sz w:val="24"/>
        </w:rPr>
      </w:pPr>
    </w:p>
    <w:p w14:paraId="6DAA79B9" w14:textId="77777777" w:rsidR="003622C1" w:rsidRDefault="003622C1" w:rsidP="00D44B11">
      <w:pPr>
        <w:rPr>
          <w:rFonts w:ascii="Trebuchet MS" w:hAnsi="Trebuchet MS"/>
          <w:b/>
          <w:sz w:val="24"/>
        </w:rPr>
      </w:pPr>
    </w:p>
    <w:p w14:paraId="53A30DFD" w14:textId="31AF8D67" w:rsidR="003622C1" w:rsidRDefault="00FC1407" w:rsidP="00FC1407">
      <w:pPr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br w:type="page"/>
      </w:r>
    </w:p>
    <w:p w14:paraId="189A6FD4" w14:textId="3EC61789" w:rsidR="00BC6F53" w:rsidRDefault="009D3008" w:rsidP="00D44B11">
      <w:pPr>
        <w:rPr>
          <w:rFonts w:ascii="Trebuchet MS" w:hAnsi="Trebuchet MS"/>
          <w:b/>
          <w:sz w:val="24"/>
        </w:rPr>
      </w:pPr>
      <w:r w:rsidRPr="00350584">
        <w:rPr>
          <w:rFonts w:ascii="Trebuchet MS" w:hAnsi="Trebuchet MS"/>
          <w:b/>
          <w:sz w:val="24"/>
        </w:rPr>
        <w:lastRenderedPageBreak/>
        <w:t>L</w:t>
      </w:r>
      <w:r w:rsidR="00D70076" w:rsidRPr="00350584">
        <w:rPr>
          <w:rFonts w:ascii="Trebuchet MS" w:hAnsi="Trebuchet MS"/>
          <w:b/>
          <w:sz w:val="24"/>
        </w:rPr>
        <w:t>ampiran</w:t>
      </w:r>
      <w:r w:rsidR="007336CF" w:rsidRPr="00350584">
        <w:rPr>
          <w:rFonts w:ascii="Trebuchet MS" w:hAnsi="Trebuchet MS"/>
          <w:b/>
          <w:sz w:val="24"/>
          <w:lang w:val="id-ID"/>
        </w:rPr>
        <w:t xml:space="preserve"> </w:t>
      </w:r>
      <w:r w:rsidR="004C6B9F">
        <w:rPr>
          <w:rFonts w:ascii="Trebuchet MS" w:hAnsi="Trebuchet MS"/>
          <w:b/>
          <w:sz w:val="24"/>
        </w:rPr>
        <w:t>Dokumentasi</w:t>
      </w:r>
    </w:p>
    <w:p w14:paraId="711D20AC" w14:textId="3F25ACA6" w:rsidR="00A567DD" w:rsidRDefault="009E28C1" w:rsidP="00D44B11">
      <w:pPr>
        <w:rPr>
          <w:rFonts w:ascii="Trebuchet MS" w:hAnsi="Trebuchet MS"/>
          <w:b/>
          <w:sz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93E7F00" wp14:editId="15EA03C4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2833370" cy="2124710"/>
            <wp:effectExtent l="0" t="0" r="5080" b="8890"/>
            <wp:wrapTight wrapText="bothSides">
              <wp:wrapPolygon edited="0">
                <wp:start x="0" y="0"/>
                <wp:lineTo x="0" y="21497"/>
                <wp:lineTo x="21494" y="21497"/>
                <wp:lineTo x="21494" y="0"/>
                <wp:lineTo x="0" y="0"/>
              </wp:wrapPolygon>
            </wp:wrapTight>
            <wp:docPr id="1907042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2780" name="Picture 19070427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699" cy="2130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noProof/>
          <w:sz w:val="24"/>
        </w:rPr>
        <w:drawing>
          <wp:anchor distT="0" distB="0" distL="114300" distR="114300" simplePos="0" relativeHeight="251675648" behindDoc="1" locked="0" layoutInCell="1" allowOverlap="1" wp14:anchorId="2048DB1F" wp14:editId="122AFAF3">
            <wp:simplePos x="0" y="0"/>
            <wp:positionH relativeFrom="column">
              <wp:posOffset>2965450</wp:posOffset>
            </wp:positionH>
            <wp:positionV relativeFrom="paragraph">
              <wp:posOffset>184785</wp:posOffset>
            </wp:positionV>
            <wp:extent cx="2958465" cy="2096135"/>
            <wp:effectExtent l="0" t="0" r="0" b="0"/>
            <wp:wrapTight wrapText="bothSides">
              <wp:wrapPolygon edited="0">
                <wp:start x="0" y="0"/>
                <wp:lineTo x="0" y="21397"/>
                <wp:lineTo x="21419" y="21397"/>
                <wp:lineTo x="21419" y="0"/>
                <wp:lineTo x="0" y="0"/>
              </wp:wrapPolygon>
            </wp:wrapTight>
            <wp:docPr id="1583122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2787" name="Picture 15831227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F8BBAF" w14:textId="2096A8AA" w:rsidR="00A567DD" w:rsidRDefault="00A567DD" w:rsidP="00CD7BF1">
      <w:pPr>
        <w:jc w:val="both"/>
        <w:rPr>
          <w:rFonts w:ascii="Trebuchet MS" w:hAnsi="Trebuchet MS"/>
          <w:b/>
          <w:sz w:val="24"/>
        </w:rPr>
      </w:pPr>
    </w:p>
    <w:p w14:paraId="7F94FB0D" w14:textId="31AD28C7" w:rsidR="00A567DD" w:rsidRDefault="00A567DD" w:rsidP="00D44B11">
      <w:pPr>
        <w:rPr>
          <w:rFonts w:ascii="Trebuchet MS" w:hAnsi="Trebuchet MS"/>
          <w:b/>
          <w:sz w:val="24"/>
        </w:rPr>
      </w:pPr>
    </w:p>
    <w:p w14:paraId="17566177" w14:textId="10212CEF" w:rsidR="00A567DD" w:rsidRDefault="00A567DD" w:rsidP="00D44B11">
      <w:pPr>
        <w:rPr>
          <w:rFonts w:ascii="Trebuchet MS" w:hAnsi="Trebuchet MS"/>
          <w:b/>
          <w:sz w:val="24"/>
        </w:rPr>
      </w:pPr>
    </w:p>
    <w:p w14:paraId="74012C62" w14:textId="2EB6A2B9" w:rsidR="00A567DD" w:rsidRDefault="00A567DD" w:rsidP="00D44B11">
      <w:pPr>
        <w:rPr>
          <w:rFonts w:ascii="Trebuchet MS" w:hAnsi="Trebuchet MS"/>
          <w:b/>
          <w:sz w:val="24"/>
        </w:rPr>
      </w:pPr>
    </w:p>
    <w:p w14:paraId="525A6086" w14:textId="6D088D99" w:rsidR="00A567DD" w:rsidRDefault="00A567DD" w:rsidP="00D44B11">
      <w:pPr>
        <w:rPr>
          <w:rFonts w:ascii="Trebuchet MS" w:hAnsi="Trebuchet MS"/>
          <w:b/>
          <w:sz w:val="24"/>
        </w:rPr>
      </w:pPr>
    </w:p>
    <w:p w14:paraId="598BA9A5" w14:textId="0C90BC29" w:rsidR="00A567DD" w:rsidRDefault="00A567DD" w:rsidP="00D44B11">
      <w:pPr>
        <w:rPr>
          <w:rFonts w:ascii="Trebuchet MS" w:hAnsi="Trebuchet MS"/>
          <w:b/>
          <w:sz w:val="24"/>
        </w:rPr>
      </w:pPr>
    </w:p>
    <w:p w14:paraId="66F36C64" w14:textId="5DCE84BE" w:rsidR="003F6280" w:rsidRDefault="003F6280" w:rsidP="00D44B11">
      <w:pPr>
        <w:rPr>
          <w:rFonts w:ascii="Trebuchet MS" w:hAnsi="Trebuchet MS"/>
          <w:b/>
          <w:sz w:val="24"/>
        </w:rPr>
      </w:pPr>
    </w:p>
    <w:p w14:paraId="5B904939" w14:textId="03082FA3" w:rsidR="003F6280" w:rsidRDefault="003F6280" w:rsidP="00D44B11">
      <w:pPr>
        <w:rPr>
          <w:rFonts w:ascii="Trebuchet MS" w:hAnsi="Trebuchet MS"/>
          <w:b/>
          <w:sz w:val="24"/>
        </w:rPr>
      </w:pPr>
    </w:p>
    <w:p w14:paraId="33E58297" w14:textId="670181C7" w:rsidR="002A5E7D" w:rsidRDefault="00754B2C" w:rsidP="009300C5">
      <w:r w:rsidRPr="00754B2C">
        <w:rPr>
          <w:rFonts w:ascii="Trebuchet MS" w:hAnsi="Trebuchet MS"/>
          <w:b/>
          <w:sz w:val="24"/>
          <w:lang w:val="id-ID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8BB3D46" wp14:editId="69001772">
                <wp:extent cx="307975" cy="307975"/>
                <wp:effectExtent l="0" t="0" r="0" b="0"/>
                <wp:docPr id="1" name="Rectangle 1" descr="TEROBOS BANJIR: Pengendara motor menerobos banjir di Jalan Valgoson, Desa Pacakan, Kecamatan Kusan Hulu, Kabupaten Tanah Bumbu.  (Foto: Zulqarnain/Radar Banjarmasin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338C5" id="Rectangle 1" o:spid="_x0000_s1026" alt="TEROBOS BANJIR: Pengendara motor menerobos banjir di Jalan Valgoson, Desa Pacakan, Kecamatan Kusan Hulu, Kabupaten Tanah Bumbu.  (Foto: Zulqarnain/Radar Banjarmasin)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754B2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7BCAA91" wp14:editId="43907291">
                <wp:extent cx="307975" cy="307975"/>
                <wp:effectExtent l="0" t="0" r="0" b="0"/>
                <wp:docPr id="2" name="Rectangle 2" descr="TEROBOS BANJIR: Pengendara motor menerobos banjir di Jalan Valgoson, Desa Pacakan, Kecamatan Kusan Hulu, Kabupaten Tanah Bumbu.  (Foto: Zulqarnain/Radar Banjarmasin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E89BD" id="Rectangle 2" o:spid="_x0000_s1026" alt="TEROBOS BANJIR: Pengendara motor menerobos banjir di Jalan Valgoson, Desa Pacakan, Kecamatan Kusan Hulu, Kabupaten Tanah Bumbu.  (Foto: Zulqarnain/Radar Banjarmasin)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0A7282" w:rsidRPr="000A7282">
        <w:t xml:space="preserve"> </w:t>
      </w:r>
      <w:r w:rsidR="001F5900" w:rsidRPr="001F5900">
        <w:t xml:space="preserve"> </w:t>
      </w:r>
      <w:r w:rsidR="00B03D51">
        <w:tab/>
      </w:r>
    </w:p>
    <w:p w14:paraId="15EC1D98" w14:textId="12FE6C65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6853F9EB" w14:textId="3278203F" w:rsidR="000112F5" w:rsidRPr="000112F5" w:rsidRDefault="00525DC3" w:rsidP="00525DC3">
      <w:pPr>
        <w:tabs>
          <w:tab w:val="left" w:pos="1664"/>
          <w:tab w:val="center" w:pos="2284"/>
        </w:tabs>
        <w:jc w:val="left"/>
        <w:rPr>
          <w:rFonts w:ascii="Trebuchet MS" w:hAnsi="Trebuchet MS"/>
          <w:sz w:val="24"/>
          <w:lang w:val="id-ID"/>
        </w:rPr>
      </w:pPr>
      <w:r>
        <w:rPr>
          <w:rFonts w:ascii="Trebuchet MS" w:hAnsi="Trebuchet MS"/>
          <w:sz w:val="24"/>
          <w:lang w:val="id-ID"/>
        </w:rPr>
        <w:tab/>
      </w:r>
      <w:r>
        <w:rPr>
          <w:rFonts w:ascii="Trebuchet MS" w:hAnsi="Trebuchet MS"/>
          <w:sz w:val="24"/>
          <w:lang w:val="id-ID"/>
        </w:rPr>
        <w:tab/>
      </w:r>
      <w:r>
        <w:rPr>
          <w:rFonts w:ascii="Trebuchet MS" w:hAnsi="Trebuchet MS"/>
          <w:sz w:val="24"/>
          <w:lang w:val="id-ID"/>
        </w:rPr>
        <w:tab/>
      </w:r>
      <w:r>
        <w:rPr>
          <w:rFonts w:ascii="Trebuchet MS" w:hAnsi="Trebuchet MS"/>
          <w:sz w:val="24"/>
          <w:lang w:val="id-ID"/>
        </w:rPr>
        <w:tab/>
      </w:r>
    </w:p>
    <w:p w14:paraId="4F10C910" w14:textId="0456C7DA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239980F6" w14:textId="63A72527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21A79CB5" w14:textId="46BB0879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73D52760" w14:textId="1AC7556C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6ADEC969" w14:textId="43D02825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114AB5F3" w14:textId="47B8FF88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0CF45FA6" w14:textId="6BC198D7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05D5239A" w14:textId="403DC536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5598E717" w14:textId="5FE2D2BB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4F1C2597" w14:textId="3973114D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3ADB99F9" w14:textId="76F4EBD6" w:rsidR="000112F5" w:rsidRPr="000112F5" w:rsidRDefault="000112F5" w:rsidP="000112F5">
      <w:pPr>
        <w:rPr>
          <w:rFonts w:ascii="Trebuchet MS" w:hAnsi="Trebuchet MS"/>
          <w:sz w:val="24"/>
          <w:lang w:val="id-ID"/>
        </w:rPr>
      </w:pPr>
    </w:p>
    <w:p w14:paraId="7C4069AD" w14:textId="66B16792" w:rsidR="000112F5" w:rsidRPr="000112F5" w:rsidRDefault="000112F5" w:rsidP="003609EE">
      <w:pPr>
        <w:tabs>
          <w:tab w:val="left" w:pos="3478"/>
        </w:tabs>
        <w:jc w:val="both"/>
        <w:rPr>
          <w:rFonts w:ascii="Trebuchet MS" w:hAnsi="Trebuchet MS"/>
          <w:sz w:val="24"/>
          <w:lang w:val="id-ID"/>
        </w:rPr>
      </w:pPr>
    </w:p>
    <w:sectPr w:rsidR="000112F5" w:rsidRPr="000112F5" w:rsidSect="00AA73F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DC020" w14:textId="77777777" w:rsidR="00B63E30" w:rsidRDefault="00B63E30" w:rsidP="006356C6">
      <w:r>
        <w:separator/>
      </w:r>
    </w:p>
  </w:endnote>
  <w:endnote w:type="continuationSeparator" w:id="0">
    <w:p w14:paraId="3CD3C18C" w14:textId="77777777" w:rsidR="00B63E30" w:rsidRDefault="00B63E30" w:rsidP="00635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CFA3" w14:textId="77777777" w:rsidR="00B63E30" w:rsidRDefault="00B63E30" w:rsidP="006356C6">
      <w:r>
        <w:separator/>
      </w:r>
    </w:p>
  </w:footnote>
  <w:footnote w:type="continuationSeparator" w:id="0">
    <w:p w14:paraId="55B6F11E" w14:textId="77777777" w:rsidR="00B63E30" w:rsidRDefault="00B63E30" w:rsidP="00635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41E"/>
    <w:multiLevelType w:val="hybridMultilevel"/>
    <w:tmpl w:val="EB663B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7237C6F"/>
    <w:multiLevelType w:val="hybridMultilevel"/>
    <w:tmpl w:val="E174CB2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E627F12"/>
    <w:multiLevelType w:val="hybridMultilevel"/>
    <w:tmpl w:val="4A22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F0FCA"/>
    <w:multiLevelType w:val="hybridMultilevel"/>
    <w:tmpl w:val="2266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06415"/>
    <w:multiLevelType w:val="hybridMultilevel"/>
    <w:tmpl w:val="AC805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273AE7"/>
    <w:multiLevelType w:val="hybridMultilevel"/>
    <w:tmpl w:val="C662338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309710E"/>
    <w:multiLevelType w:val="hybridMultilevel"/>
    <w:tmpl w:val="D5188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E653F"/>
    <w:multiLevelType w:val="hybridMultilevel"/>
    <w:tmpl w:val="F4ECA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C1CB1"/>
    <w:multiLevelType w:val="hybridMultilevel"/>
    <w:tmpl w:val="79E253E6"/>
    <w:lvl w:ilvl="0" w:tplc="8F4A8B90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23A40"/>
    <w:multiLevelType w:val="hybridMultilevel"/>
    <w:tmpl w:val="AEA81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A49F1"/>
    <w:multiLevelType w:val="hybridMultilevel"/>
    <w:tmpl w:val="C03AE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C7C81"/>
    <w:multiLevelType w:val="hybridMultilevel"/>
    <w:tmpl w:val="8B1AF968"/>
    <w:lvl w:ilvl="0" w:tplc="8F4A8B90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C60E2"/>
    <w:multiLevelType w:val="hybridMultilevel"/>
    <w:tmpl w:val="3596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26654"/>
    <w:multiLevelType w:val="hybridMultilevel"/>
    <w:tmpl w:val="C9AE94CA"/>
    <w:lvl w:ilvl="0" w:tplc="143EF342">
      <w:start w:val="7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4F0E27"/>
    <w:multiLevelType w:val="hybridMultilevel"/>
    <w:tmpl w:val="29BC9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923BD"/>
    <w:multiLevelType w:val="hybridMultilevel"/>
    <w:tmpl w:val="98523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1B773C"/>
    <w:multiLevelType w:val="hybridMultilevel"/>
    <w:tmpl w:val="39E8C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4453C4"/>
    <w:multiLevelType w:val="hybridMultilevel"/>
    <w:tmpl w:val="759C4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737EB"/>
    <w:multiLevelType w:val="hybridMultilevel"/>
    <w:tmpl w:val="D428C0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F33226"/>
    <w:multiLevelType w:val="hybridMultilevel"/>
    <w:tmpl w:val="1C626406"/>
    <w:lvl w:ilvl="0" w:tplc="32CE7C04"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9F6BC5"/>
    <w:multiLevelType w:val="hybridMultilevel"/>
    <w:tmpl w:val="6728C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2E583A"/>
    <w:multiLevelType w:val="hybridMultilevel"/>
    <w:tmpl w:val="E7BE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C65B1C"/>
    <w:multiLevelType w:val="hybridMultilevel"/>
    <w:tmpl w:val="193E9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896CB8"/>
    <w:multiLevelType w:val="hybridMultilevel"/>
    <w:tmpl w:val="328A5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625FB6"/>
    <w:multiLevelType w:val="hybridMultilevel"/>
    <w:tmpl w:val="36049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F53EA"/>
    <w:multiLevelType w:val="hybridMultilevel"/>
    <w:tmpl w:val="1FBCD1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E714E"/>
    <w:multiLevelType w:val="hybridMultilevel"/>
    <w:tmpl w:val="FB76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A4422"/>
    <w:multiLevelType w:val="hybridMultilevel"/>
    <w:tmpl w:val="2EAA9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2E564A"/>
    <w:multiLevelType w:val="hybridMultilevel"/>
    <w:tmpl w:val="558099A2"/>
    <w:lvl w:ilvl="0" w:tplc="8F4A8B90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232F7"/>
    <w:multiLevelType w:val="hybridMultilevel"/>
    <w:tmpl w:val="FA7E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8D47D9"/>
    <w:multiLevelType w:val="hybridMultilevel"/>
    <w:tmpl w:val="2BDAD1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4D20F3"/>
    <w:multiLevelType w:val="hybridMultilevel"/>
    <w:tmpl w:val="87A2B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B635D"/>
    <w:multiLevelType w:val="hybridMultilevel"/>
    <w:tmpl w:val="4590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87279"/>
    <w:multiLevelType w:val="hybridMultilevel"/>
    <w:tmpl w:val="AAC26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D77AC"/>
    <w:multiLevelType w:val="hybridMultilevel"/>
    <w:tmpl w:val="96081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929D1"/>
    <w:multiLevelType w:val="hybridMultilevel"/>
    <w:tmpl w:val="CA64E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63708A"/>
    <w:multiLevelType w:val="hybridMultilevel"/>
    <w:tmpl w:val="4192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5D6CA6"/>
    <w:multiLevelType w:val="hybridMultilevel"/>
    <w:tmpl w:val="C6DEC118"/>
    <w:lvl w:ilvl="0" w:tplc="920C4822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A45F72"/>
    <w:multiLevelType w:val="hybridMultilevel"/>
    <w:tmpl w:val="BBA6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76401"/>
    <w:multiLevelType w:val="hybridMultilevel"/>
    <w:tmpl w:val="AECA31CE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40" w15:restartNumberingAfterBreak="0">
    <w:nsid w:val="753A15AD"/>
    <w:multiLevelType w:val="hybridMultilevel"/>
    <w:tmpl w:val="4BE05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21F01"/>
    <w:multiLevelType w:val="hybridMultilevel"/>
    <w:tmpl w:val="63C26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E855CA"/>
    <w:multiLevelType w:val="hybridMultilevel"/>
    <w:tmpl w:val="C43A6946"/>
    <w:lvl w:ilvl="0" w:tplc="8F4A8B90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4A7FBC"/>
    <w:multiLevelType w:val="hybridMultilevel"/>
    <w:tmpl w:val="55F28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851184">
    <w:abstractNumId w:val="36"/>
  </w:num>
  <w:num w:numId="2" w16cid:durableId="680009643">
    <w:abstractNumId w:val="13"/>
  </w:num>
  <w:num w:numId="3" w16cid:durableId="54476860">
    <w:abstractNumId w:val="39"/>
  </w:num>
  <w:num w:numId="4" w16cid:durableId="1013453058">
    <w:abstractNumId w:val="24"/>
  </w:num>
  <w:num w:numId="5" w16cid:durableId="1517185115">
    <w:abstractNumId w:val="23"/>
  </w:num>
  <w:num w:numId="6" w16cid:durableId="83066766">
    <w:abstractNumId w:val="16"/>
  </w:num>
  <w:num w:numId="7" w16cid:durableId="987323496">
    <w:abstractNumId w:val="26"/>
  </w:num>
  <w:num w:numId="8" w16cid:durableId="759252981">
    <w:abstractNumId w:val="31"/>
  </w:num>
  <w:num w:numId="9" w16cid:durableId="680932312">
    <w:abstractNumId w:val="10"/>
  </w:num>
  <w:num w:numId="10" w16cid:durableId="2013406343">
    <w:abstractNumId w:val="0"/>
  </w:num>
  <w:num w:numId="11" w16cid:durableId="801386567">
    <w:abstractNumId w:val="34"/>
  </w:num>
  <w:num w:numId="12" w16cid:durableId="668093406">
    <w:abstractNumId w:val="21"/>
  </w:num>
  <w:num w:numId="13" w16cid:durableId="114298030">
    <w:abstractNumId w:val="5"/>
  </w:num>
  <w:num w:numId="14" w16cid:durableId="1103768008">
    <w:abstractNumId w:val="9"/>
  </w:num>
  <w:num w:numId="15" w16cid:durableId="998113667">
    <w:abstractNumId w:val="17"/>
  </w:num>
  <w:num w:numId="16" w16cid:durableId="1423724186">
    <w:abstractNumId w:val="40"/>
  </w:num>
  <w:num w:numId="17" w16cid:durableId="717239017">
    <w:abstractNumId w:val="25"/>
  </w:num>
  <w:num w:numId="18" w16cid:durableId="534776830">
    <w:abstractNumId w:val="37"/>
  </w:num>
  <w:num w:numId="19" w16cid:durableId="579022180">
    <w:abstractNumId w:val="8"/>
  </w:num>
  <w:num w:numId="20" w16cid:durableId="385572897">
    <w:abstractNumId w:val="11"/>
  </w:num>
  <w:num w:numId="21" w16cid:durableId="1597636689">
    <w:abstractNumId w:val="28"/>
  </w:num>
  <w:num w:numId="22" w16cid:durableId="67188919">
    <w:abstractNumId w:val="42"/>
  </w:num>
  <w:num w:numId="23" w16cid:durableId="44525831">
    <w:abstractNumId w:val="43"/>
  </w:num>
  <w:num w:numId="24" w16cid:durableId="1077746918">
    <w:abstractNumId w:val="35"/>
  </w:num>
  <w:num w:numId="25" w16cid:durableId="1294747856">
    <w:abstractNumId w:val="6"/>
  </w:num>
  <w:num w:numId="26" w16cid:durableId="670135730">
    <w:abstractNumId w:val="2"/>
  </w:num>
  <w:num w:numId="27" w16cid:durableId="8139266">
    <w:abstractNumId w:val="15"/>
  </w:num>
  <w:num w:numId="28" w16cid:durableId="1103722760">
    <w:abstractNumId w:val="1"/>
  </w:num>
  <w:num w:numId="29" w16cid:durableId="1798520755">
    <w:abstractNumId w:val="38"/>
  </w:num>
  <w:num w:numId="30" w16cid:durableId="1954167362">
    <w:abstractNumId w:val="14"/>
  </w:num>
  <w:num w:numId="31" w16cid:durableId="260380995">
    <w:abstractNumId w:val="33"/>
  </w:num>
  <w:num w:numId="32" w16cid:durableId="1834908405">
    <w:abstractNumId w:val="27"/>
  </w:num>
  <w:num w:numId="33" w16cid:durableId="1579317568">
    <w:abstractNumId w:val="30"/>
  </w:num>
  <w:num w:numId="34" w16cid:durableId="508908596">
    <w:abstractNumId w:val="12"/>
  </w:num>
  <w:num w:numId="35" w16cid:durableId="1607735665">
    <w:abstractNumId w:val="22"/>
  </w:num>
  <w:num w:numId="36" w16cid:durableId="2030372789">
    <w:abstractNumId w:val="29"/>
  </w:num>
  <w:num w:numId="37" w16cid:durableId="1052072245">
    <w:abstractNumId w:val="19"/>
  </w:num>
  <w:num w:numId="38" w16cid:durableId="14618287">
    <w:abstractNumId w:val="3"/>
  </w:num>
  <w:num w:numId="39" w16cid:durableId="1438601752">
    <w:abstractNumId w:val="20"/>
  </w:num>
  <w:num w:numId="40" w16cid:durableId="2076857839">
    <w:abstractNumId w:val="41"/>
  </w:num>
  <w:num w:numId="41" w16cid:durableId="652225012">
    <w:abstractNumId w:val="32"/>
  </w:num>
  <w:num w:numId="42" w16cid:durableId="2011985981">
    <w:abstractNumId w:val="7"/>
  </w:num>
  <w:num w:numId="43" w16cid:durableId="1580095143">
    <w:abstractNumId w:val="4"/>
  </w:num>
  <w:num w:numId="44" w16cid:durableId="767120597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98E"/>
    <w:rsid w:val="0000155F"/>
    <w:rsid w:val="000015DC"/>
    <w:rsid w:val="000021F2"/>
    <w:rsid w:val="000030BE"/>
    <w:rsid w:val="00003FA6"/>
    <w:rsid w:val="00004996"/>
    <w:rsid w:val="00004DAF"/>
    <w:rsid w:val="00005B4D"/>
    <w:rsid w:val="00010031"/>
    <w:rsid w:val="000112F5"/>
    <w:rsid w:val="000136D1"/>
    <w:rsid w:val="00015511"/>
    <w:rsid w:val="00015C16"/>
    <w:rsid w:val="00015CFB"/>
    <w:rsid w:val="000176BE"/>
    <w:rsid w:val="00020368"/>
    <w:rsid w:val="00023425"/>
    <w:rsid w:val="00023F7B"/>
    <w:rsid w:val="00024A75"/>
    <w:rsid w:val="0002526C"/>
    <w:rsid w:val="000268A0"/>
    <w:rsid w:val="00030122"/>
    <w:rsid w:val="00030609"/>
    <w:rsid w:val="00032516"/>
    <w:rsid w:val="0003328D"/>
    <w:rsid w:val="00040961"/>
    <w:rsid w:val="00041297"/>
    <w:rsid w:val="00042742"/>
    <w:rsid w:val="00043CFD"/>
    <w:rsid w:val="000441E5"/>
    <w:rsid w:val="00045011"/>
    <w:rsid w:val="00045126"/>
    <w:rsid w:val="00045242"/>
    <w:rsid w:val="0004757C"/>
    <w:rsid w:val="000479FC"/>
    <w:rsid w:val="000507FB"/>
    <w:rsid w:val="00051E87"/>
    <w:rsid w:val="00052B90"/>
    <w:rsid w:val="000539DC"/>
    <w:rsid w:val="0005419F"/>
    <w:rsid w:val="000551F9"/>
    <w:rsid w:val="000561DA"/>
    <w:rsid w:val="0005770A"/>
    <w:rsid w:val="0005781C"/>
    <w:rsid w:val="00057DC2"/>
    <w:rsid w:val="00062E48"/>
    <w:rsid w:val="000633F5"/>
    <w:rsid w:val="000637AE"/>
    <w:rsid w:val="00065BEA"/>
    <w:rsid w:val="00066BFE"/>
    <w:rsid w:val="00066C59"/>
    <w:rsid w:val="00067FEF"/>
    <w:rsid w:val="000712CF"/>
    <w:rsid w:val="0007147C"/>
    <w:rsid w:val="00072600"/>
    <w:rsid w:val="0007628E"/>
    <w:rsid w:val="00076919"/>
    <w:rsid w:val="00077B58"/>
    <w:rsid w:val="000834F3"/>
    <w:rsid w:val="00083861"/>
    <w:rsid w:val="000855F2"/>
    <w:rsid w:val="000865B4"/>
    <w:rsid w:val="00086F5E"/>
    <w:rsid w:val="00087659"/>
    <w:rsid w:val="0009093A"/>
    <w:rsid w:val="00091280"/>
    <w:rsid w:val="000919D2"/>
    <w:rsid w:val="00092F64"/>
    <w:rsid w:val="00092F7F"/>
    <w:rsid w:val="0009319E"/>
    <w:rsid w:val="00093DC1"/>
    <w:rsid w:val="00094EE3"/>
    <w:rsid w:val="000A29A5"/>
    <w:rsid w:val="000A3A04"/>
    <w:rsid w:val="000A5C65"/>
    <w:rsid w:val="000A6A1F"/>
    <w:rsid w:val="000A7282"/>
    <w:rsid w:val="000B0270"/>
    <w:rsid w:val="000B0B7C"/>
    <w:rsid w:val="000B5C46"/>
    <w:rsid w:val="000B7DDF"/>
    <w:rsid w:val="000B7E3C"/>
    <w:rsid w:val="000C16A3"/>
    <w:rsid w:val="000C176F"/>
    <w:rsid w:val="000C3D72"/>
    <w:rsid w:val="000C458D"/>
    <w:rsid w:val="000C68F7"/>
    <w:rsid w:val="000C694A"/>
    <w:rsid w:val="000D13F3"/>
    <w:rsid w:val="000D2AA4"/>
    <w:rsid w:val="000D5630"/>
    <w:rsid w:val="000E022E"/>
    <w:rsid w:val="000E1BD9"/>
    <w:rsid w:val="000F14F8"/>
    <w:rsid w:val="000F16E7"/>
    <w:rsid w:val="000F1B78"/>
    <w:rsid w:val="000F2152"/>
    <w:rsid w:val="000F3AD1"/>
    <w:rsid w:val="000F45E1"/>
    <w:rsid w:val="000F53AF"/>
    <w:rsid w:val="000F696D"/>
    <w:rsid w:val="001004C4"/>
    <w:rsid w:val="00101025"/>
    <w:rsid w:val="00101B73"/>
    <w:rsid w:val="00103806"/>
    <w:rsid w:val="00103F43"/>
    <w:rsid w:val="00106934"/>
    <w:rsid w:val="00106CAD"/>
    <w:rsid w:val="0011118D"/>
    <w:rsid w:val="00111A3C"/>
    <w:rsid w:val="0011305C"/>
    <w:rsid w:val="001138E2"/>
    <w:rsid w:val="0011583B"/>
    <w:rsid w:val="001159A3"/>
    <w:rsid w:val="00115D34"/>
    <w:rsid w:val="00116057"/>
    <w:rsid w:val="001164A3"/>
    <w:rsid w:val="00117D28"/>
    <w:rsid w:val="00120BED"/>
    <w:rsid w:val="001217C3"/>
    <w:rsid w:val="0012233F"/>
    <w:rsid w:val="001240F6"/>
    <w:rsid w:val="001252A4"/>
    <w:rsid w:val="0012558F"/>
    <w:rsid w:val="00126065"/>
    <w:rsid w:val="001265FE"/>
    <w:rsid w:val="00126BF2"/>
    <w:rsid w:val="00130565"/>
    <w:rsid w:val="0013108B"/>
    <w:rsid w:val="00131B20"/>
    <w:rsid w:val="001344B0"/>
    <w:rsid w:val="00134B30"/>
    <w:rsid w:val="00135606"/>
    <w:rsid w:val="0013560C"/>
    <w:rsid w:val="00135D3C"/>
    <w:rsid w:val="001413B6"/>
    <w:rsid w:val="001427B0"/>
    <w:rsid w:val="0014479A"/>
    <w:rsid w:val="0015089A"/>
    <w:rsid w:val="00151CEC"/>
    <w:rsid w:val="00153E82"/>
    <w:rsid w:val="00157BB3"/>
    <w:rsid w:val="001607AC"/>
    <w:rsid w:val="00163278"/>
    <w:rsid w:val="00163A5C"/>
    <w:rsid w:val="001644B6"/>
    <w:rsid w:val="00165743"/>
    <w:rsid w:val="00165ED8"/>
    <w:rsid w:val="00166B6B"/>
    <w:rsid w:val="001676AC"/>
    <w:rsid w:val="0017047B"/>
    <w:rsid w:val="00173495"/>
    <w:rsid w:val="001739D0"/>
    <w:rsid w:val="00174B49"/>
    <w:rsid w:val="0017586A"/>
    <w:rsid w:val="00180C41"/>
    <w:rsid w:val="001814D6"/>
    <w:rsid w:val="00183087"/>
    <w:rsid w:val="0018610A"/>
    <w:rsid w:val="00187611"/>
    <w:rsid w:val="00191568"/>
    <w:rsid w:val="00195439"/>
    <w:rsid w:val="00196C56"/>
    <w:rsid w:val="00196CF7"/>
    <w:rsid w:val="00196F5B"/>
    <w:rsid w:val="001A0426"/>
    <w:rsid w:val="001A0627"/>
    <w:rsid w:val="001A1831"/>
    <w:rsid w:val="001A2B6A"/>
    <w:rsid w:val="001A2E85"/>
    <w:rsid w:val="001A3623"/>
    <w:rsid w:val="001A5974"/>
    <w:rsid w:val="001A6A8A"/>
    <w:rsid w:val="001A76A7"/>
    <w:rsid w:val="001B0A4A"/>
    <w:rsid w:val="001B0AD4"/>
    <w:rsid w:val="001B0DA5"/>
    <w:rsid w:val="001B1D47"/>
    <w:rsid w:val="001B2DE7"/>
    <w:rsid w:val="001B5CB7"/>
    <w:rsid w:val="001B6244"/>
    <w:rsid w:val="001C3BFF"/>
    <w:rsid w:val="001C3F9B"/>
    <w:rsid w:val="001C5753"/>
    <w:rsid w:val="001C67F3"/>
    <w:rsid w:val="001C6B3B"/>
    <w:rsid w:val="001D1AE1"/>
    <w:rsid w:val="001D3165"/>
    <w:rsid w:val="001D39A0"/>
    <w:rsid w:val="001D4689"/>
    <w:rsid w:val="001D4A8F"/>
    <w:rsid w:val="001D6DF2"/>
    <w:rsid w:val="001D7F80"/>
    <w:rsid w:val="001E06AB"/>
    <w:rsid w:val="001E11B4"/>
    <w:rsid w:val="001E1CDC"/>
    <w:rsid w:val="001E4D75"/>
    <w:rsid w:val="001E75F8"/>
    <w:rsid w:val="001F1157"/>
    <w:rsid w:val="001F1DDE"/>
    <w:rsid w:val="001F1EFB"/>
    <w:rsid w:val="001F5900"/>
    <w:rsid w:val="00201508"/>
    <w:rsid w:val="002038CF"/>
    <w:rsid w:val="00204690"/>
    <w:rsid w:val="002052E0"/>
    <w:rsid w:val="00211C83"/>
    <w:rsid w:val="00213986"/>
    <w:rsid w:val="00214595"/>
    <w:rsid w:val="0021546A"/>
    <w:rsid w:val="00215DBD"/>
    <w:rsid w:val="00216B59"/>
    <w:rsid w:val="00217FD2"/>
    <w:rsid w:val="002203C5"/>
    <w:rsid w:val="00220A9A"/>
    <w:rsid w:val="00220D9D"/>
    <w:rsid w:val="00220EE0"/>
    <w:rsid w:val="00224443"/>
    <w:rsid w:val="00224E61"/>
    <w:rsid w:val="00225AEB"/>
    <w:rsid w:val="00226714"/>
    <w:rsid w:val="00226745"/>
    <w:rsid w:val="00226C52"/>
    <w:rsid w:val="00227C44"/>
    <w:rsid w:val="00231F32"/>
    <w:rsid w:val="00234E1D"/>
    <w:rsid w:val="00235828"/>
    <w:rsid w:val="00235E6D"/>
    <w:rsid w:val="002376C4"/>
    <w:rsid w:val="002411B6"/>
    <w:rsid w:val="00241F9F"/>
    <w:rsid w:val="0024348F"/>
    <w:rsid w:val="002436C8"/>
    <w:rsid w:val="00250163"/>
    <w:rsid w:val="0025047E"/>
    <w:rsid w:val="00250774"/>
    <w:rsid w:val="00251B18"/>
    <w:rsid w:val="0025244F"/>
    <w:rsid w:val="00254DF5"/>
    <w:rsid w:val="002555EA"/>
    <w:rsid w:val="0026359F"/>
    <w:rsid w:val="00264F1F"/>
    <w:rsid w:val="00266B8A"/>
    <w:rsid w:val="00272AC4"/>
    <w:rsid w:val="00273A0A"/>
    <w:rsid w:val="00274197"/>
    <w:rsid w:val="00274726"/>
    <w:rsid w:val="00274A4B"/>
    <w:rsid w:val="00277522"/>
    <w:rsid w:val="002806E8"/>
    <w:rsid w:val="002825C7"/>
    <w:rsid w:val="00282B3A"/>
    <w:rsid w:val="0028389F"/>
    <w:rsid w:val="00283AD6"/>
    <w:rsid w:val="00285585"/>
    <w:rsid w:val="00286182"/>
    <w:rsid w:val="00287CF3"/>
    <w:rsid w:val="00290B84"/>
    <w:rsid w:val="0029212B"/>
    <w:rsid w:val="0029452A"/>
    <w:rsid w:val="00295B06"/>
    <w:rsid w:val="00296AA8"/>
    <w:rsid w:val="00297A9C"/>
    <w:rsid w:val="00297B28"/>
    <w:rsid w:val="002A00F7"/>
    <w:rsid w:val="002A17D3"/>
    <w:rsid w:val="002A2F3C"/>
    <w:rsid w:val="002A5E7D"/>
    <w:rsid w:val="002B1DF7"/>
    <w:rsid w:val="002B271C"/>
    <w:rsid w:val="002B4561"/>
    <w:rsid w:val="002B4BC1"/>
    <w:rsid w:val="002B632D"/>
    <w:rsid w:val="002C2613"/>
    <w:rsid w:val="002C28B6"/>
    <w:rsid w:val="002C4105"/>
    <w:rsid w:val="002D1A5B"/>
    <w:rsid w:val="002D305D"/>
    <w:rsid w:val="002D4484"/>
    <w:rsid w:val="002E0548"/>
    <w:rsid w:val="002E2A9B"/>
    <w:rsid w:val="002E440E"/>
    <w:rsid w:val="002E4C50"/>
    <w:rsid w:val="002E7E1F"/>
    <w:rsid w:val="002F065A"/>
    <w:rsid w:val="002F4B22"/>
    <w:rsid w:val="00301297"/>
    <w:rsid w:val="003014ED"/>
    <w:rsid w:val="003042E1"/>
    <w:rsid w:val="0030469D"/>
    <w:rsid w:val="00305870"/>
    <w:rsid w:val="003059CC"/>
    <w:rsid w:val="00306230"/>
    <w:rsid w:val="003062C3"/>
    <w:rsid w:val="0030638E"/>
    <w:rsid w:val="00307916"/>
    <w:rsid w:val="00311E3B"/>
    <w:rsid w:val="003134A9"/>
    <w:rsid w:val="00317C41"/>
    <w:rsid w:val="00320954"/>
    <w:rsid w:val="00321422"/>
    <w:rsid w:val="00322431"/>
    <w:rsid w:val="00322903"/>
    <w:rsid w:val="00322E5D"/>
    <w:rsid w:val="003261C8"/>
    <w:rsid w:val="003277DF"/>
    <w:rsid w:val="00330485"/>
    <w:rsid w:val="00331380"/>
    <w:rsid w:val="003318FC"/>
    <w:rsid w:val="00333170"/>
    <w:rsid w:val="00333F81"/>
    <w:rsid w:val="00335896"/>
    <w:rsid w:val="00335CD5"/>
    <w:rsid w:val="0033653F"/>
    <w:rsid w:val="00337540"/>
    <w:rsid w:val="00340F62"/>
    <w:rsid w:val="003424E5"/>
    <w:rsid w:val="00342740"/>
    <w:rsid w:val="00344401"/>
    <w:rsid w:val="00344EDF"/>
    <w:rsid w:val="0034776E"/>
    <w:rsid w:val="00350584"/>
    <w:rsid w:val="003519A5"/>
    <w:rsid w:val="00351EAD"/>
    <w:rsid w:val="00352D4E"/>
    <w:rsid w:val="0035383E"/>
    <w:rsid w:val="00355CD8"/>
    <w:rsid w:val="00356EE5"/>
    <w:rsid w:val="00357AAA"/>
    <w:rsid w:val="0036055B"/>
    <w:rsid w:val="003609EE"/>
    <w:rsid w:val="003622C1"/>
    <w:rsid w:val="00364500"/>
    <w:rsid w:val="00365FB5"/>
    <w:rsid w:val="00366360"/>
    <w:rsid w:val="00366AFB"/>
    <w:rsid w:val="0037456F"/>
    <w:rsid w:val="00374620"/>
    <w:rsid w:val="00374663"/>
    <w:rsid w:val="00374C2E"/>
    <w:rsid w:val="00376866"/>
    <w:rsid w:val="00376A98"/>
    <w:rsid w:val="00376AD5"/>
    <w:rsid w:val="00376B1B"/>
    <w:rsid w:val="00380453"/>
    <w:rsid w:val="00381C50"/>
    <w:rsid w:val="00381CCD"/>
    <w:rsid w:val="00381EC4"/>
    <w:rsid w:val="00383F23"/>
    <w:rsid w:val="00390903"/>
    <w:rsid w:val="0039398C"/>
    <w:rsid w:val="0039447A"/>
    <w:rsid w:val="00395067"/>
    <w:rsid w:val="003A03B4"/>
    <w:rsid w:val="003A07A1"/>
    <w:rsid w:val="003A1BB1"/>
    <w:rsid w:val="003A1E02"/>
    <w:rsid w:val="003A3E9E"/>
    <w:rsid w:val="003A56B6"/>
    <w:rsid w:val="003A634B"/>
    <w:rsid w:val="003A6789"/>
    <w:rsid w:val="003A7C5F"/>
    <w:rsid w:val="003A7D2C"/>
    <w:rsid w:val="003B06AF"/>
    <w:rsid w:val="003B0721"/>
    <w:rsid w:val="003B18A1"/>
    <w:rsid w:val="003B3CCF"/>
    <w:rsid w:val="003B6894"/>
    <w:rsid w:val="003C45D2"/>
    <w:rsid w:val="003C538E"/>
    <w:rsid w:val="003C5A6E"/>
    <w:rsid w:val="003D1D27"/>
    <w:rsid w:val="003D2468"/>
    <w:rsid w:val="003D2F1E"/>
    <w:rsid w:val="003E233F"/>
    <w:rsid w:val="003E452E"/>
    <w:rsid w:val="003E5324"/>
    <w:rsid w:val="003E62E5"/>
    <w:rsid w:val="003E7753"/>
    <w:rsid w:val="003F080D"/>
    <w:rsid w:val="003F2A1B"/>
    <w:rsid w:val="003F362C"/>
    <w:rsid w:val="003F3B9A"/>
    <w:rsid w:val="003F6280"/>
    <w:rsid w:val="00400214"/>
    <w:rsid w:val="00400B47"/>
    <w:rsid w:val="004010B9"/>
    <w:rsid w:val="0040174D"/>
    <w:rsid w:val="00401B1D"/>
    <w:rsid w:val="00402102"/>
    <w:rsid w:val="004024B7"/>
    <w:rsid w:val="004024C8"/>
    <w:rsid w:val="00402903"/>
    <w:rsid w:val="00403D2A"/>
    <w:rsid w:val="004043C1"/>
    <w:rsid w:val="00407D93"/>
    <w:rsid w:val="004109DE"/>
    <w:rsid w:val="00411C60"/>
    <w:rsid w:val="00413C02"/>
    <w:rsid w:val="00414995"/>
    <w:rsid w:val="00421489"/>
    <w:rsid w:val="00422F73"/>
    <w:rsid w:val="00423738"/>
    <w:rsid w:val="0042409B"/>
    <w:rsid w:val="00425412"/>
    <w:rsid w:val="00425AC4"/>
    <w:rsid w:val="00425AE4"/>
    <w:rsid w:val="0042617A"/>
    <w:rsid w:val="00426EFE"/>
    <w:rsid w:val="00427450"/>
    <w:rsid w:val="00433537"/>
    <w:rsid w:val="00433CC3"/>
    <w:rsid w:val="00436B42"/>
    <w:rsid w:val="00437207"/>
    <w:rsid w:val="0044029B"/>
    <w:rsid w:val="004406AD"/>
    <w:rsid w:val="004415EE"/>
    <w:rsid w:val="004442A3"/>
    <w:rsid w:val="0044457C"/>
    <w:rsid w:val="0044459A"/>
    <w:rsid w:val="0044533F"/>
    <w:rsid w:val="00445521"/>
    <w:rsid w:val="004466B7"/>
    <w:rsid w:val="00447AEE"/>
    <w:rsid w:val="00450BFF"/>
    <w:rsid w:val="00452A70"/>
    <w:rsid w:val="00454991"/>
    <w:rsid w:val="00455C84"/>
    <w:rsid w:val="00456579"/>
    <w:rsid w:val="00457E6D"/>
    <w:rsid w:val="004601FA"/>
    <w:rsid w:val="004634BB"/>
    <w:rsid w:val="00464671"/>
    <w:rsid w:val="004665CB"/>
    <w:rsid w:val="00470F8D"/>
    <w:rsid w:val="00471854"/>
    <w:rsid w:val="00473833"/>
    <w:rsid w:val="004761C8"/>
    <w:rsid w:val="004768F9"/>
    <w:rsid w:val="00476B6B"/>
    <w:rsid w:val="00477459"/>
    <w:rsid w:val="004831E1"/>
    <w:rsid w:val="004857EC"/>
    <w:rsid w:val="0048581D"/>
    <w:rsid w:val="004864B4"/>
    <w:rsid w:val="00486D54"/>
    <w:rsid w:val="004875A6"/>
    <w:rsid w:val="004917E8"/>
    <w:rsid w:val="004929B0"/>
    <w:rsid w:val="00493AEF"/>
    <w:rsid w:val="00495151"/>
    <w:rsid w:val="00495C62"/>
    <w:rsid w:val="00496FFB"/>
    <w:rsid w:val="004A1D9F"/>
    <w:rsid w:val="004A2127"/>
    <w:rsid w:val="004A2993"/>
    <w:rsid w:val="004A2AB8"/>
    <w:rsid w:val="004A3C2E"/>
    <w:rsid w:val="004A3C7E"/>
    <w:rsid w:val="004A3DC3"/>
    <w:rsid w:val="004A6459"/>
    <w:rsid w:val="004A6B8D"/>
    <w:rsid w:val="004A7B96"/>
    <w:rsid w:val="004B6171"/>
    <w:rsid w:val="004B734C"/>
    <w:rsid w:val="004B79A3"/>
    <w:rsid w:val="004C111D"/>
    <w:rsid w:val="004C14B4"/>
    <w:rsid w:val="004C150B"/>
    <w:rsid w:val="004C164B"/>
    <w:rsid w:val="004C1913"/>
    <w:rsid w:val="004C45EB"/>
    <w:rsid w:val="004C51BB"/>
    <w:rsid w:val="004C5844"/>
    <w:rsid w:val="004C5EAB"/>
    <w:rsid w:val="004C68C7"/>
    <w:rsid w:val="004C6B9F"/>
    <w:rsid w:val="004C751C"/>
    <w:rsid w:val="004D1735"/>
    <w:rsid w:val="004D1A1C"/>
    <w:rsid w:val="004D35D3"/>
    <w:rsid w:val="004D4352"/>
    <w:rsid w:val="004D5723"/>
    <w:rsid w:val="004D690D"/>
    <w:rsid w:val="004D7886"/>
    <w:rsid w:val="004E2330"/>
    <w:rsid w:val="004E3799"/>
    <w:rsid w:val="004E3B2F"/>
    <w:rsid w:val="004E42FC"/>
    <w:rsid w:val="004E4A92"/>
    <w:rsid w:val="004E748F"/>
    <w:rsid w:val="004F0324"/>
    <w:rsid w:val="004F215B"/>
    <w:rsid w:val="004F2484"/>
    <w:rsid w:val="004F3243"/>
    <w:rsid w:val="004F4CF7"/>
    <w:rsid w:val="004F6CD4"/>
    <w:rsid w:val="00500721"/>
    <w:rsid w:val="00501ACE"/>
    <w:rsid w:val="00502904"/>
    <w:rsid w:val="005038A7"/>
    <w:rsid w:val="00504331"/>
    <w:rsid w:val="005044F1"/>
    <w:rsid w:val="0050498E"/>
    <w:rsid w:val="005070BE"/>
    <w:rsid w:val="0051001E"/>
    <w:rsid w:val="005102E9"/>
    <w:rsid w:val="00510F0B"/>
    <w:rsid w:val="005145D8"/>
    <w:rsid w:val="005166F6"/>
    <w:rsid w:val="00516BC8"/>
    <w:rsid w:val="00517A44"/>
    <w:rsid w:val="00517FBD"/>
    <w:rsid w:val="005209B4"/>
    <w:rsid w:val="005222AC"/>
    <w:rsid w:val="00522EDB"/>
    <w:rsid w:val="0052474C"/>
    <w:rsid w:val="005257AE"/>
    <w:rsid w:val="00525DC3"/>
    <w:rsid w:val="00526B8B"/>
    <w:rsid w:val="00532AD3"/>
    <w:rsid w:val="005333A0"/>
    <w:rsid w:val="00536310"/>
    <w:rsid w:val="005367C9"/>
    <w:rsid w:val="00537FDC"/>
    <w:rsid w:val="0054134C"/>
    <w:rsid w:val="005427C6"/>
    <w:rsid w:val="005447B0"/>
    <w:rsid w:val="005449FB"/>
    <w:rsid w:val="00547A51"/>
    <w:rsid w:val="00551624"/>
    <w:rsid w:val="005522F3"/>
    <w:rsid w:val="00552C3B"/>
    <w:rsid w:val="00557DDF"/>
    <w:rsid w:val="00560BEB"/>
    <w:rsid w:val="00560DF4"/>
    <w:rsid w:val="0056293D"/>
    <w:rsid w:val="005654F2"/>
    <w:rsid w:val="00565F1F"/>
    <w:rsid w:val="00567026"/>
    <w:rsid w:val="00567EA0"/>
    <w:rsid w:val="005710C5"/>
    <w:rsid w:val="00572FC0"/>
    <w:rsid w:val="005767F8"/>
    <w:rsid w:val="00576A7D"/>
    <w:rsid w:val="00576ED9"/>
    <w:rsid w:val="005848BF"/>
    <w:rsid w:val="00584F72"/>
    <w:rsid w:val="005901A6"/>
    <w:rsid w:val="00591674"/>
    <w:rsid w:val="005929D8"/>
    <w:rsid w:val="0059322B"/>
    <w:rsid w:val="0059376F"/>
    <w:rsid w:val="00593909"/>
    <w:rsid w:val="005940F4"/>
    <w:rsid w:val="00594AD4"/>
    <w:rsid w:val="00594B6B"/>
    <w:rsid w:val="00594CDD"/>
    <w:rsid w:val="005967A6"/>
    <w:rsid w:val="00597242"/>
    <w:rsid w:val="005A0AF7"/>
    <w:rsid w:val="005A1E95"/>
    <w:rsid w:val="005A55AE"/>
    <w:rsid w:val="005A5630"/>
    <w:rsid w:val="005A7596"/>
    <w:rsid w:val="005B21E1"/>
    <w:rsid w:val="005B2EC0"/>
    <w:rsid w:val="005B3A45"/>
    <w:rsid w:val="005B3E23"/>
    <w:rsid w:val="005B72F3"/>
    <w:rsid w:val="005B7D4A"/>
    <w:rsid w:val="005C11B6"/>
    <w:rsid w:val="005C32E2"/>
    <w:rsid w:val="005C35B1"/>
    <w:rsid w:val="005C512E"/>
    <w:rsid w:val="005C5234"/>
    <w:rsid w:val="005C5952"/>
    <w:rsid w:val="005C5B5C"/>
    <w:rsid w:val="005D09D2"/>
    <w:rsid w:val="005D26BA"/>
    <w:rsid w:val="005D3219"/>
    <w:rsid w:val="005D477D"/>
    <w:rsid w:val="005D4BC5"/>
    <w:rsid w:val="005D5C5B"/>
    <w:rsid w:val="005D72A9"/>
    <w:rsid w:val="005D7704"/>
    <w:rsid w:val="005E2812"/>
    <w:rsid w:val="005E401B"/>
    <w:rsid w:val="005E43F5"/>
    <w:rsid w:val="005E5A76"/>
    <w:rsid w:val="005E6953"/>
    <w:rsid w:val="005E702D"/>
    <w:rsid w:val="005F0694"/>
    <w:rsid w:val="005F3B38"/>
    <w:rsid w:val="005F489D"/>
    <w:rsid w:val="005F4B91"/>
    <w:rsid w:val="005F52A1"/>
    <w:rsid w:val="005F6CFA"/>
    <w:rsid w:val="00600E70"/>
    <w:rsid w:val="006015D9"/>
    <w:rsid w:val="006020DF"/>
    <w:rsid w:val="006023E1"/>
    <w:rsid w:val="006069C5"/>
    <w:rsid w:val="006139D7"/>
    <w:rsid w:val="0061534F"/>
    <w:rsid w:val="006155ED"/>
    <w:rsid w:val="00617029"/>
    <w:rsid w:val="00622B72"/>
    <w:rsid w:val="00623A54"/>
    <w:rsid w:val="006259FE"/>
    <w:rsid w:val="006309F2"/>
    <w:rsid w:val="00635085"/>
    <w:rsid w:val="006356C6"/>
    <w:rsid w:val="0063643C"/>
    <w:rsid w:val="006407BF"/>
    <w:rsid w:val="00643F05"/>
    <w:rsid w:val="006472C1"/>
    <w:rsid w:val="0065125E"/>
    <w:rsid w:val="0065172F"/>
    <w:rsid w:val="006528CA"/>
    <w:rsid w:val="00653230"/>
    <w:rsid w:val="00660C5B"/>
    <w:rsid w:val="006644DB"/>
    <w:rsid w:val="006656F6"/>
    <w:rsid w:val="00665BD7"/>
    <w:rsid w:val="00666148"/>
    <w:rsid w:val="0067061D"/>
    <w:rsid w:val="00670F0B"/>
    <w:rsid w:val="0067187C"/>
    <w:rsid w:val="00672724"/>
    <w:rsid w:val="00672FB1"/>
    <w:rsid w:val="00672FEF"/>
    <w:rsid w:val="006743E7"/>
    <w:rsid w:val="00675196"/>
    <w:rsid w:val="006758E9"/>
    <w:rsid w:val="0067664A"/>
    <w:rsid w:val="006766FE"/>
    <w:rsid w:val="00676CF2"/>
    <w:rsid w:val="00677798"/>
    <w:rsid w:val="006779AC"/>
    <w:rsid w:val="00681375"/>
    <w:rsid w:val="00682EB1"/>
    <w:rsid w:val="0069036F"/>
    <w:rsid w:val="0069089B"/>
    <w:rsid w:val="00693298"/>
    <w:rsid w:val="0069393C"/>
    <w:rsid w:val="00694630"/>
    <w:rsid w:val="00695CAE"/>
    <w:rsid w:val="006966E8"/>
    <w:rsid w:val="006970CF"/>
    <w:rsid w:val="006A0224"/>
    <w:rsid w:val="006A2526"/>
    <w:rsid w:val="006A3CD4"/>
    <w:rsid w:val="006A4B2D"/>
    <w:rsid w:val="006A6FDC"/>
    <w:rsid w:val="006B0CCE"/>
    <w:rsid w:val="006B15D7"/>
    <w:rsid w:val="006B3A1F"/>
    <w:rsid w:val="006B4046"/>
    <w:rsid w:val="006B4D58"/>
    <w:rsid w:val="006B586E"/>
    <w:rsid w:val="006B6433"/>
    <w:rsid w:val="006C09B1"/>
    <w:rsid w:val="006C46C6"/>
    <w:rsid w:val="006C67BE"/>
    <w:rsid w:val="006C75E6"/>
    <w:rsid w:val="006C76BE"/>
    <w:rsid w:val="006D146B"/>
    <w:rsid w:val="006D1A26"/>
    <w:rsid w:val="006D2732"/>
    <w:rsid w:val="006D41CA"/>
    <w:rsid w:val="006D4975"/>
    <w:rsid w:val="006D597B"/>
    <w:rsid w:val="006D6A37"/>
    <w:rsid w:val="006D6D62"/>
    <w:rsid w:val="006E355F"/>
    <w:rsid w:val="006F00F7"/>
    <w:rsid w:val="006F14DD"/>
    <w:rsid w:val="006F163F"/>
    <w:rsid w:val="006F2995"/>
    <w:rsid w:val="006F2BFB"/>
    <w:rsid w:val="006F3DC4"/>
    <w:rsid w:val="006F3ECB"/>
    <w:rsid w:val="006F76FE"/>
    <w:rsid w:val="007007A9"/>
    <w:rsid w:val="00700B15"/>
    <w:rsid w:val="00702424"/>
    <w:rsid w:val="00702590"/>
    <w:rsid w:val="00704F0F"/>
    <w:rsid w:val="007060A7"/>
    <w:rsid w:val="00706734"/>
    <w:rsid w:val="00712507"/>
    <w:rsid w:val="0071379E"/>
    <w:rsid w:val="007138AF"/>
    <w:rsid w:val="00713FF6"/>
    <w:rsid w:val="00715725"/>
    <w:rsid w:val="00717DE6"/>
    <w:rsid w:val="007240E7"/>
    <w:rsid w:val="00724AD3"/>
    <w:rsid w:val="007254DE"/>
    <w:rsid w:val="00727221"/>
    <w:rsid w:val="00731818"/>
    <w:rsid w:val="007336CF"/>
    <w:rsid w:val="0073559A"/>
    <w:rsid w:val="0074000F"/>
    <w:rsid w:val="007407D3"/>
    <w:rsid w:val="00740B94"/>
    <w:rsid w:val="00741894"/>
    <w:rsid w:val="00746012"/>
    <w:rsid w:val="00752D4C"/>
    <w:rsid w:val="00753C0E"/>
    <w:rsid w:val="007546A7"/>
    <w:rsid w:val="00754B2C"/>
    <w:rsid w:val="0076246A"/>
    <w:rsid w:val="00763971"/>
    <w:rsid w:val="00763EA5"/>
    <w:rsid w:val="00771571"/>
    <w:rsid w:val="00771EB8"/>
    <w:rsid w:val="00772280"/>
    <w:rsid w:val="00775C7E"/>
    <w:rsid w:val="00776C4F"/>
    <w:rsid w:val="007802DC"/>
    <w:rsid w:val="00780DE1"/>
    <w:rsid w:val="007840F2"/>
    <w:rsid w:val="00784A29"/>
    <w:rsid w:val="00785DA8"/>
    <w:rsid w:val="00792A28"/>
    <w:rsid w:val="0079343E"/>
    <w:rsid w:val="0079562A"/>
    <w:rsid w:val="00795923"/>
    <w:rsid w:val="00796D82"/>
    <w:rsid w:val="007A0A05"/>
    <w:rsid w:val="007A41F7"/>
    <w:rsid w:val="007A6265"/>
    <w:rsid w:val="007B0B58"/>
    <w:rsid w:val="007B3492"/>
    <w:rsid w:val="007B3D97"/>
    <w:rsid w:val="007B4CE7"/>
    <w:rsid w:val="007B5F9B"/>
    <w:rsid w:val="007B7469"/>
    <w:rsid w:val="007B74E1"/>
    <w:rsid w:val="007C0BBA"/>
    <w:rsid w:val="007C371A"/>
    <w:rsid w:val="007C490B"/>
    <w:rsid w:val="007C4979"/>
    <w:rsid w:val="007C4B88"/>
    <w:rsid w:val="007C5294"/>
    <w:rsid w:val="007D18DF"/>
    <w:rsid w:val="007D1A36"/>
    <w:rsid w:val="007D1DE6"/>
    <w:rsid w:val="007D583D"/>
    <w:rsid w:val="007D6570"/>
    <w:rsid w:val="007D6848"/>
    <w:rsid w:val="007D68F7"/>
    <w:rsid w:val="007D71A5"/>
    <w:rsid w:val="007E0EEA"/>
    <w:rsid w:val="007E108C"/>
    <w:rsid w:val="007E1CA6"/>
    <w:rsid w:val="007E1E6F"/>
    <w:rsid w:val="007E2131"/>
    <w:rsid w:val="007E32BC"/>
    <w:rsid w:val="007E3CA0"/>
    <w:rsid w:val="007E5001"/>
    <w:rsid w:val="007E6A14"/>
    <w:rsid w:val="007E7ED5"/>
    <w:rsid w:val="007F09F5"/>
    <w:rsid w:val="007F138B"/>
    <w:rsid w:val="007F1AD7"/>
    <w:rsid w:val="007F23FF"/>
    <w:rsid w:val="007F6AF8"/>
    <w:rsid w:val="007F7EDD"/>
    <w:rsid w:val="008009BB"/>
    <w:rsid w:val="00800C93"/>
    <w:rsid w:val="008036E7"/>
    <w:rsid w:val="00805C26"/>
    <w:rsid w:val="00805F3B"/>
    <w:rsid w:val="00806264"/>
    <w:rsid w:val="00807AC3"/>
    <w:rsid w:val="00807BE3"/>
    <w:rsid w:val="008121B3"/>
    <w:rsid w:val="00812234"/>
    <w:rsid w:val="00814B93"/>
    <w:rsid w:val="008178F6"/>
    <w:rsid w:val="00817AAE"/>
    <w:rsid w:val="008215F0"/>
    <w:rsid w:val="00821F18"/>
    <w:rsid w:val="00821FD6"/>
    <w:rsid w:val="0082248E"/>
    <w:rsid w:val="00822C7D"/>
    <w:rsid w:val="00822F53"/>
    <w:rsid w:val="00823919"/>
    <w:rsid w:val="00824E44"/>
    <w:rsid w:val="008267A8"/>
    <w:rsid w:val="008307D6"/>
    <w:rsid w:val="00830BCB"/>
    <w:rsid w:val="008330D8"/>
    <w:rsid w:val="00833942"/>
    <w:rsid w:val="00837D53"/>
    <w:rsid w:val="00840C74"/>
    <w:rsid w:val="0084203F"/>
    <w:rsid w:val="00845E5B"/>
    <w:rsid w:val="0084782B"/>
    <w:rsid w:val="00850A8C"/>
    <w:rsid w:val="00851643"/>
    <w:rsid w:val="008538D6"/>
    <w:rsid w:val="00855348"/>
    <w:rsid w:val="0085583E"/>
    <w:rsid w:val="0085594D"/>
    <w:rsid w:val="00856BFA"/>
    <w:rsid w:val="008606C1"/>
    <w:rsid w:val="008613A1"/>
    <w:rsid w:val="00863850"/>
    <w:rsid w:val="00863D65"/>
    <w:rsid w:val="00864C04"/>
    <w:rsid w:val="0086569D"/>
    <w:rsid w:val="00865928"/>
    <w:rsid w:val="00865EE7"/>
    <w:rsid w:val="00866253"/>
    <w:rsid w:val="0087094B"/>
    <w:rsid w:val="00875F60"/>
    <w:rsid w:val="00880070"/>
    <w:rsid w:val="00880688"/>
    <w:rsid w:val="0088193B"/>
    <w:rsid w:val="00882C90"/>
    <w:rsid w:val="00883831"/>
    <w:rsid w:val="00885F8D"/>
    <w:rsid w:val="00886D3A"/>
    <w:rsid w:val="00887008"/>
    <w:rsid w:val="008906AE"/>
    <w:rsid w:val="00890B17"/>
    <w:rsid w:val="00892D18"/>
    <w:rsid w:val="0089397B"/>
    <w:rsid w:val="00894866"/>
    <w:rsid w:val="00896FF5"/>
    <w:rsid w:val="008A00DA"/>
    <w:rsid w:val="008A0DE6"/>
    <w:rsid w:val="008A1FF5"/>
    <w:rsid w:val="008A724D"/>
    <w:rsid w:val="008B031A"/>
    <w:rsid w:val="008B0751"/>
    <w:rsid w:val="008B0BFB"/>
    <w:rsid w:val="008B0DC5"/>
    <w:rsid w:val="008B1950"/>
    <w:rsid w:val="008B29D8"/>
    <w:rsid w:val="008B492A"/>
    <w:rsid w:val="008C204E"/>
    <w:rsid w:val="008C267C"/>
    <w:rsid w:val="008C4526"/>
    <w:rsid w:val="008C61BE"/>
    <w:rsid w:val="008C6331"/>
    <w:rsid w:val="008C6FCF"/>
    <w:rsid w:val="008D0E2A"/>
    <w:rsid w:val="008D2177"/>
    <w:rsid w:val="008D21A1"/>
    <w:rsid w:val="008D7654"/>
    <w:rsid w:val="008E0848"/>
    <w:rsid w:val="008E1EFD"/>
    <w:rsid w:val="008E3848"/>
    <w:rsid w:val="008E4DDF"/>
    <w:rsid w:val="008E55B8"/>
    <w:rsid w:val="008E5C95"/>
    <w:rsid w:val="008E70EF"/>
    <w:rsid w:val="008F0539"/>
    <w:rsid w:val="00900A28"/>
    <w:rsid w:val="00900F4B"/>
    <w:rsid w:val="00901DB4"/>
    <w:rsid w:val="00901FE4"/>
    <w:rsid w:val="009032D9"/>
    <w:rsid w:val="00904D69"/>
    <w:rsid w:val="009055E4"/>
    <w:rsid w:val="00905F3C"/>
    <w:rsid w:val="0090739B"/>
    <w:rsid w:val="00911DAA"/>
    <w:rsid w:val="00912182"/>
    <w:rsid w:val="00913D0B"/>
    <w:rsid w:val="00917C37"/>
    <w:rsid w:val="009212D5"/>
    <w:rsid w:val="00921DD3"/>
    <w:rsid w:val="00921FAA"/>
    <w:rsid w:val="00923745"/>
    <w:rsid w:val="00923C2A"/>
    <w:rsid w:val="00923DE8"/>
    <w:rsid w:val="00925E2F"/>
    <w:rsid w:val="00926810"/>
    <w:rsid w:val="00926A72"/>
    <w:rsid w:val="009271D4"/>
    <w:rsid w:val="009300C5"/>
    <w:rsid w:val="00930420"/>
    <w:rsid w:val="009323BF"/>
    <w:rsid w:val="009347BD"/>
    <w:rsid w:val="00936FE2"/>
    <w:rsid w:val="00940883"/>
    <w:rsid w:val="00943073"/>
    <w:rsid w:val="009436EF"/>
    <w:rsid w:val="009476E5"/>
    <w:rsid w:val="00947D92"/>
    <w:rsid w:val="009500FD"/>
    <w:rsid w:val="00955BE1"/>
    <w:rsid w:val="00960DDB"/>
    <w:rsid w:val="00962623"/>
    <w:rsid w:val="00962D27"/>
    <w:rsid w:val="00963DB1"/>
    <w:rsid w:val="009655E9"/>
    <w:rsid w:val="0096752C"/>
    <w:rsid w:val="009700DD"/>
    <w:rsid w:val="00970550"/>
    <w:rsid w:val="00971193"/>
    <w:rsid w:val="00972EB0"/>
    <w:rsid w:val="00977D92"/>
    <w:rsid w:val="00981405"/>
    <w:rsid w:val="009817B0"/>
    <w:rsid w:val="00981847"/>
    <w:rsid w:val="00981F80"/>
    <w:rsid w:val="00982635"/>
    <w:rsid w:val="00983694"/>
    <w:rsid w:val="00986031"/>
    <w:rsid w:val="00986B6D"/>
    <w:rsid w:val="00987040"/>
    <w:rsid w:val="0099015B"/>
    <w:rsid w:val="00990496"/>
    <w:rsid w:val="00990EE5"/>
    <w:rsid w:val="009911A7"/>
    <w:rsid w:val="0099228A"/>
    <w:rsid w:val="009927E7"/>
    <w:rsid w:val="00993CEC"/>
    <w:rsid w:val="009942D0"/>
    <w:rsid w:val="00995ED5"/>
    <w:rsid w:val="009A1D7B"/>
    <w:rsid w:val="009A360A"/>
    <w:rsid w:val="009A4247"/>
    <w:rsid w:val="009A494F"/>
    <w:rsid w:val="009B07AE"/>
    <w:rsid w:val="009B2120"/>
    <w:rsid w:val="009B4240"/>
    <w:rsid w:val="009B470F"/>
    <w:rsid w:val="009C131D"/>
    <w:rsid w:val="009C221E"/>
    <w:rsid w:val="009C283B"/>
    <w:rsid w:val="009C33B4"/>
    <w:rsid w:val="009C4355"/>
    <w:rsid w:val="009C6E01"/>
    <w:rsid w:val="009D10A8"/>
    <w:rsid w:val="009D1EA4"/>
    <w:rsid w:val="009D1FC4"/>
    <w:rsid w:val="009D3008"/>
    <w:rsid w:val="009D65F7"/>
    <w:rsid w:val="009D6E88"/>
    <w:rsid w:val="009D6ED2"/>
    <w:rsid w:val="009D72E4"/>
    <w:rsid w:val="009E282E"/>
    <w:rsid w:val="009E28C1"/>
    <w:rsid w:val="009E4075"/>
    <w:rsid w:val="009E5620"/>
    <w:rsid w:val="009F0035"/>
    <w:rsid w:val="009F04FC"/>
    <w:rsid w:val="009F246A"/>
    <w:rsid w:val="009F26F6"/>
    <w:rsid w:val="009F28F6"/>
    <w:rsid w:val="009F29BF"/>
    <w:rsid w:val="009F45CF"/>
    <w:rsid w:val="009F5957"/>
    <w:rsid w:val="009F64C6"/>
    <w:rsid w:val="009F68E8"/>
    <w:rsid w:val="00A004B1"/>
    <w:rsid w:val="00A01349"/>
    <w:rsid w:val="00A013C8"/>
    <w:rsid w:val="00A03372"/>
    <w:rsid w:val="00A07A27"/>
    <w:rsid w:val="00A10EEC"/>
    <w:rsid w:val="00A121C2"/>
    <w:rsid w:val="00A13B03"/>
    <w:rsid w:val="00A15577"/>
    <w:rsid w:val="00A1606D"/>
    <w:rsid w:val="00A21416"/>
    <w:rsid w:val="00A214D5"/>
    <w:rsid w:val="00A31019"/>
    <w:rsid w:val="00A34663"/>
    <w:rsid w:val="00A3576D"/>
    <w:rsid w:val="00A35B8F"/>
    <w:rsid w:val="00A36FD8"/>
    <w:rsid w:val="00A3735D"/>
    <w:rsid w:val="00A37471"/>
    <w:rsid w:val="00A416F4"/>
    <w:rsid w:val="00A44A69"/>
    <w:rsid w:val="00A44B40"/>
    <w:rsid w:val="00A4600C"/>
    <w:rsid w:val="00A5114B"/>
    <w:rsid w:val="00A533D3"/>
    <w:rsid w:val="00A53703"/>
    <w:rsid w:val="00A567DD"/>
    <w:rsid w:val="00A578C7"/>
    <w:rsid w:val="00A65D9F"/>
    <w:rsid w:val="00A667E7"/>
    <w:rsid w:val="00A72F5C"/>
    <w:rsid w:val="00A732CE"/>
    <w:rsid w:val="00A73E71"/>
    <w:rsid w:val="00A74587"/>
    <w:rsid w:val="00A74649"/>
    <w:rsid w:val="00A75057"/>
    <w:rsid w:val="00A77287"/>
    <w:rsid w:val="00A801BC"/>
    <w:rsid w:val="00A803F1"/>
    <w:rsid w:val="00A83B40"/>
    <w:rsid w:val="00A84226"/>
    <w:rsid w:val="00A85D3C"/>
    <w:rsid w:val="00A867E4"/>
    <w:rsid w:val="00A90571"/>
    <w:rsid w:val="00A92F4F"/>
    <w:rsid w:val="00A9302F"/>
    <w:rsid w:val="00A93698"/>
    <w:rsid w:val="00A94125"/>
    <w:rsid w:val="00A94C4E"/>
    <w:rsid w:val="00A94DFF"/>
    <w:rsid w:val="00A95F44"/>
    <w:rsid w:val="00A97487"/>
    <w:rsid w:val="00A97787"/>
    <w:rsid w:val="00A97D8E"/>
    <w:rsid w:val="00AA0312"/>
    <w:rsid w:val="00AA2B57"/>
    <w:rsid w:val="00AA52F5"/>
    <w:rsid w:val="00AA6EC4"/>
    <w:rsid w:val="00AA73C5"/>
    <w:rsid w:val="00AA73F2"/>
    <w:rsid w:val="00AB4786"/>
    <w:rsid w:val="00AB5922"/>
    <w:rsid w:val="00AB5FF0"/>
    <w:rsid w:val="00AC3028"/>
    <w:rsid w:val="00AC3D03"/>
    <w:rsid w:val="00AC539A"/>
    <w:rsid w:val="00AC56D7"/>
    <w:rsid w:val="00AC623C"/>
    <w:rsid w:val="00AC65A1"/>
    <w:rsid w:val="00AC6B89"/>
    <w:rsid w:val="00AC7BBA"/>
    <w:rsid w:val="00AD04E9"/>
    <w:rsid w:val="00AD160B"/>
    <w:rsid w:val="00AD2A38"/>
    <w:rsid w:val="00AD3B2D"/>
    <w:rsid w:val="00AD41A5"/>
    <w:rsid w:val="00AD502A"/>
    <w:rsid w:val="00AD5292"/>
    <w:rsid w:val="00AE2DA3"/>
    <w:rsid w:val="00AE3D03"/>
    <w:rsid w:val="00AE423B"/>
    <w:rsid w:val="00AE44E7"/>
    <w:rsid w:val="00AE54D8"/>
    <w:rsid w:val="00AF19B6"/>
    <w:rsid w:val="00AF238A"/>
    <w:rsid w:val="00AF37AA"/>
    <w:rsid w:val="00AF7C6F"/>
    <w:rsid w:val="00AF7D76"/>
    <w:rsid w:val="00B00866"/>
    <w:rsid w:val="00B01122"/>
    <w:rsid w:val="00B0235D"/>
    <w:rsid w:val="00B02BA5"/>
    <w:rsid w:val="00B03D51"/>
    <w:rsid w:val="00B04F12"/>
    <w:rsid w:val="00B06D52"/>
    <w:rsid w:val="00B071BC"/>
    <w:rsid w:val="00B10CE4"/>
    <w:rsid w:val="00B11DF5"/>
    <w:rsid w:val="00B12313"/>
    <w:rsid w:val="00B125C6"/>
    <w:rsid w:val="00B13EE3"/>
    <w:rsid w:val="00B15526"/>
    <w:rsid w:val="00B16184"/>
    <w:rsid w:val="00B1687E"/>
    <w:rsid w:val="00B17DC4"/>
    <w:rsid w:val="00B21AD3"/>
    <w:rsid w:val="00B22ED7"/>
    <w:rsid w:val="00B25549"/>
    <w:rsid w:val="00B3177A"/>
    <w:rsid w:val="00B35DB9"/>
    <w:rsid w:val="00B36244"/>
    <w:rsid w:val="00B36ABC"/>
    <w:rsid w:val="00B37469"/>
    <w:rsid w:val="00B406BA"/>
    <w:rsid w:val="00B40901"/>
    <w:rsid w:val="00B40BA9"/>
    <w:rsid w:val="00B452BA"/>
    <w:rsid w:val="00B503AE"/>
    <w:rsid w:val="00B509F8"/>
    <w:rsid w:val="00B52F00"/>
    <w:rsid w:val="00B562A9"/>
    <w:rsid w:val="00B572F7"/>
    <w:rsid w:val="00B57B47"/>
    <w:rsid w:val="00B63E30"/>
    <w:rsid w:val="00B6539E"/>
    <w:rsid w:val="00B654A0"/>
    <w:rsid w:val="00B66EA3"/>
    <w:rsid w:val="00B70FAC"/>
    <w:rsid w:val="00B726BD"/>
    <w:rsid w:val="00B72F0E"/>
    <w:rsid w:val="00B770F2"/>
    <w:rsid w:val="00B81D2A"/>
    <w:rsid w:val="00B85132"/>
    <w:rsid w:val="00B8609B"/>
    <w:rsid w:val="00B8628B"/>
    <w:rsid w:val="00B869C6"/>
    <w:rsid w:val="00B87052"/>
    <w:rsid w:val="00B8712D"/>
    <w:rsid w:val="00B87506"/>
    <w:rsid w:val="00B90474"/>
    <w:rsid w:val="00B90E8F"/>
    <w:rsid w:val="00B93580"/>
    <w:rsid w:val="00B93AA3"/>
    <w:rsid w:val="00B961FC"/>
    <w:rsid w:val="00B9719E"/>
    <w:rsid w:val="00BA02E2"/>
    <w:rsid w:val="00BA230A"/>
    <w:rsid w:val="00BA33BE"/>
    <w:rsid w:val="00BA6246"/>
    <w:rsid w:val="00BA7DB1"/>
    <w:rsid w:val="00BB0E6A"/>
    <w:rsid w:val="00BB1239"/>
    <w:rsid w:val="00BB1778"/>
    <w:rsid w:val="00BB2D1D"/>
    <w:rsid w:val="00BB3890"/>
    <w:rsid w:val="00BB4BAA"/>
    <w:rsid w:val="00BB50CC"/>
    <w:rsid w:val="00BC3522"/>
    <w:rsid w:val="00BC3F9E"/>
    <w:rsid w:val="00BC4D85"/>
    <w:rsid w:val="00BC5167"/>
    <w:rsid w:val="00BC6958"/>
    <w:rsid w:val="00BC6F53"/>
    <w:rsid w:val="00BD0ACB"/>
    <w:rsid w:val="00BD256C"/>
    <w:rsid w:val="00BD3D77"/>
    <w:rsid w:val="00BD4E9B"/>
    <w:rsid w:val="00BD58EE"/>
    <w:rsid w:val="00BD5A70"/>
    <w:rsid w:val="00BD65C0"/>
    <w:rsid w:val="00BD6647"/>
    <w:rsid w:val="00BD6EC8"/>
    <w:rsid w:val="00BE04A2"/>
    <w:rsid w:val="00BE0A6E"/>
    <w:rsid w:val="00BE4BDF"/>
    <w:rsid w:val="00BE6436"/>
    <w:rsid w:val="00BF22FF"/>
    <w:rsid w:val="00BF30A6"/>
    <w:rsid w:val="00BF3614"/>
    <w:rsid w:val="00BF7EFC"/>
    <w:rsid w:val="00C02BAB"/>
    <w:rsid w:val="00C0320F"/>
    <w:rsid w:val="00C0361A"/>
    <w:rsid w:val="00C04C68"/>
    <w:rsid w:val="00C066B0"/>
    <w:rsid w:val="00C06701"/>
    <w:rsid w:val="00C10AA6"/>
    <w:rsid w:val="00C12E47"/>
    <w:rsid w:val="00C13187"/>
    <w:rsid w:val="00C13781"/>
    <w:rsid w:val="00C13FCD"/>
    <w:rsid w:val="00C1721E"/>
    <w:rsid w:val="00C208A7"/>
    <w:rsid w:val="00C23902"/>
    <w:rsid w:val="00C2396A"/>
    <w:rsid w:val="00C23B25"/>
    <w:rsid w:val="00C270E6"/>
    <w:rsid w:val="00C27848"/>
    <w:rsid w:val="00C27F18"/>
    <w:rsid w:val="00C27F4C"/>
    <w:rsid w:val="00C31715"/>
    <w:rsid w:val="00C3175C"/>
    <w:rsid w:val="00C31984"/>
    <w:rsid w:val="00C31B82"/>
    <w:rsid w:val="00C3284B"/>
    <w:rsid w:val="00C3575A"/>
    <w:rsid w:val="00C367A3"/>
    <w:rsid w:val="00C4333B"/>
    <w:rsid w:val="00C4425F"/>
    <w:rsid w:val="00C4440F"/>
    <w:rsid w:val="00C468CF"/>
    <w:rsid w:val="00C472FD"/>
    <w:rsid w:val="00C5080F"/>
    <w:rsid w:val="00C53BA6"/>
    <w:rsid w:val="00C56997"/>
    <w:rsid w:val="00C614D3"/>
    <w:rsid w:val="00C61816"/>
    <w:rsid w:val="00C6479E"/>
    <w:rsid w:val="00C65E40"/>
    <w:rsid w:val="00C66B73"/>
    <w:rsid w:val="00C67759"/>
    <w:rsid w:val="00C67B97"/>
    <w:rsid w:val="00C70102"/>
    <w:rsid w:val="00C704ED"/>
    <w:rsid w:val="00C72CE5"/>
    <w:rsid w:val="00C74C0C"/>
    <w:rsid w:val="00C754B5"/>
    <w:rsid w:val="00C75925"/>
    <w:rsid w:val="00C76C81"/>
    <w:rsid w:val="00C817AD"/>
    <w:rsid w:val="00C8414B"/>
    <w:rsid w:val="00C86148"/>
    <w:rsid w:val="00C87BCB"/>
    <w:rsid w:val="00C9219C"/>
    <w:rsid w:val="00C93608"/>
    <w:rsid w:val="00C93F7B"/>
    <w:rsid w:val="00C94604"/>
    <w:rsid w:val="00C9576A"/>
    <w:rsid w:val="00CA18AE"/>
    <w:rsid w:val="00CA3CA8"/>
    <w:rsid w:val="00CA5500"/>
    <w:rsid w:val="00CB01B7"/>
    <w:rsid w:val="00CB15D6"/>
    <w:rsid w:val="00CB4AED"/>
    <w:rsid w:val="00CB5E72"/>
    <w:rsid w:val="00CB66DD"/>
    <w:rsid w:val="00CB79EE"/>
    <w:rsid w:val="00CB7D41"/>
    <w:rsid w:val="00CC1C07"/>
    <w:rsid w:val="00CC24DD"/>
    <w:rsid w:val="00CC2BEC"/>
    <w:rsid w:val="00CC6839"/>
    <w:rsid w:val="00CD134D"/>
    <w:rsid w:val="00CD1419"/>
    <w:rsid w:val="00CD1BE8"/>
    <w:rsid w:val="00CD302F"/>
    <w:rsid w:val="00CD3EEF"/>
    <w:rsid w:val="00CD58BB"/>
    <w:rsid w:val="00CD7395"/>
    <w:rsid w:val="00CD7BF1"/>
    <w:rsid w:val="00CE04E8"/>
    <w:rsid w:val="00CE1041"/>
    <w:rsid w:val="00CE3DBA"/>
    <w:rsid w:val="00CE3F3D"/>
    <w:rsid w:val="00CE4D80"/>
    <w:rsid w:val="00CE7655"/>
    <w:rsid w:val="00CE7829"/>
    <w:rsid w:val="00CE7844"/>
    <w:rsid w:val="00CE7BB8"/>
    <w:rsid w:val="00CF5780"/>
    <w:rsid w:val="00CF78FE"/>
    <w:rsid w:val="00D006FC"/>
    <w:rsid w:val="00D0162F"/>
    <w:rsid w:val="00D01B5D"/>
    <w:rsid w:val="00D01F36"/>
    <w:rsid w:val="00D020D2"/>
    <w:rsid w:val="00D05F4C"/>
    <w:rsid w:val="00D07233"/>
    <w:rsid w:val="00D105F0"/>
    <w:rsid w:val="00D11832"/>
    <w:rsid w:val="00D127EA"/>
    <w:rsid w:val="00D1380F"/>
    <w:rsid w:val="00D14846"/>
    <w:rsid w:val="00D15A1A"/>
    <w:rsid w:val="00D1736E"/>
    <w:rsid w:val="00D1777D"/>
    <w:rsid w:val="00D20426"/>
    <w:rsid w:val="00D2201A"/>
    <w:rsid w:val="00D22D99"/>
    <w:rsid w:val="00D309F2"/>
    <w:rsid w:val="00D30DAA"/>
    <w:rsid w:val="00D30E4A"/>
    <w:rsid w:val="00D314BF"/>
    <w:rsid w:val="00D31F9B"/>
    <w:rsid w:val="00D32602"/>
    <w:rsid w:val="00D35A5E"/>
    <w:rsid w:val="00D35D06"/>
    <w:rsid w:val="00D3701B"/>
    <w:rsid w:val="00D40561"/>
    <w:rsid w:val="00D41AFA"/>
    <w:rsid w:val="00D41CA5"/>
    <w:rsid w:val="00D429A8"/>
    <w:rsid w:val="00D43907"/>
    <w:rsid w:val="00D4403D"/>
    <w:rsid w:val="00D44B11"/>
    <w:rsid w:val="00D47265"/>
    <w:rsid w:val="00D50123"/>
    <w:rsid w:val="00D5072A"/>
    <w:rsid w:val="00D5153A"/>
    <w:rsid w:val="00D5195A"/>
    <w:rsid w:val="00D52DDF"/>
    <w:rsid w:val="00D52DFA"/>
    <w:rsid w:val="00D53965"/>
    <w:rsid w:val="00D55245"/>
    <w:rsid w:val="00D55429"/>
    <w:rsid w:val="00D610D0"/>
    <w:rsid w:val="00D614E3"/>
    <w:rsid w:val="00D64571"/>
    <w:rsid w:val="00D6587E"/>
    <w:rsid w:val="00D65A4E"/>
    <w:rsid w:val="00D668A0"/>
    <w:rsid w:val="00D70076"/>
    <w:rsid w:val="00D710F5"/>
    <w:rsid w:val="00D72F92"/>
    <w:rsid w:val="00D72FCB"/>
    <w:rsid w:val="00D7347E"/>
    <w:rsid w:val="00D744A0"/>
    <w:rsid w:val="00D810BD"/>
    <w:rsid w:val="00D813B2"/>
    <w:rsid w:val="00D81A36"/>
    <w:rsid w:val="00D87D2E"/>
    <w:rsid w:val="00D90437"/>
    <w:rsid w:val="00D90944"/>
    <w:rsid w:val="00D90A89"/>
    <w:rsid w:val="00D9141C"/>
    <w:rsid w:val="00D91F3D"/>
    <w:rsid w:val="00D94081"/>
    <w:rsid w:val="00D94914"/>
    <w:rsid w:val="00D94BF7"/>
    <w:rsid w:val="00D963CA"/>
    <w:rsid w:val="00D97F8D"/>
    <w:rsid w:val="00DA0ACE"/>
    <w:rsid w:val="00DA39CC"/>
    <w:rsid w:val="00DA39EB"/>
    <w:rsid w:val="00DA5277"/>
    <w:rsid w:val="00DA6F31"/>
    <w:rsid w:val="00DB177A"/>
    <w:rsid w:val="00DB1AEC"/>
    <w:rsid w:val="00DB1B07"/>
    <w:rsid w:val="00DB3EBC"/>
    <w:rsid w:val="00DB3F3B"/>
    <w:rsid w:val="00DB462D"/>
    <w:rsid w:val="00DB7392"/>
    <w:rsid w:val="00DB795F"/>
    <w:rsid w:val="00DC0014"/>
    <w:rsid w:val="00DC0B4D"/>
    <w:rsid w:val="00DC12E7"/>
    <w:rsid w:val="00DC160D"/>
    <w:rsid w:val="00DC30B6"/>
    <w:rsid w:val="00DC5175"/>
    <w:rsid w:val="00DC7D85"/>
    <w:rsid w:val="00DC7E93"/>
    <w:rsid w:val="00DD026F"/>
    <w:rsid w:val="00DD17C8"/>
    <w:rsid w:val="00DD5AFB"/>
    <w:rsid w:val="00DE0182"/>
    <w:rsid w:val="00DE2640"/>
    <w:rsid w:val="00DE2708"/>
    <w:rsid w:val="00DE5EFC"/>
    <w:rsid w:val="00DE6B5D"/>
    <w:rsid w:val="00DE7112"/>
    <w:rsid w:val="00DE7B89"/>
    <w:rsid w:val="00DF0C49"/>
    <w:rsid w:val="00DF1A73"/>
    <w:rsid w:val="00DF3015"/>
    <w:rsid w:val="00DF5AB1"/>
    <w:rsid w:val="00DF5F6F"/>
    <w:rsid w:val="00E0153E"/>
    <w:rsid w:val="00E0367E"/>
    <w:rsid w:val="00E041E6"/>
    <w:rsid w:val="00E06E93"/>
    <w:rsid w:val="00E10A26"/>
    <w:rsid w:val="00E11F62"/>
    <w:rsid w:val="00E13779"/>
    <w:rsid w:val="00E16891"/>
    <w:rsid w:val="00E176CE"/>
    <w:rsid w:val="00E216D1"/>
    <w:rsid w:val="00E22A3F"/>
    <w:rsid w:val="00E24460"/>
    <w:rsid w:val="00E26A70"/>
    <w:rsid w:val="00E26D87"/>
    <w:rsid w:val="00E30E2F"/>
    <w:rsid w:val="00E31DE8"/>
    <w:rsid w:val="00E3438D"/>
    <w:rsid w:val="00E3634F"/>
    <w:rsid w:val="00E3764D"/>
    <w:rsid w:val="00E42193"/>
    <w:rsid w:val="00E42534"/>
    <w:rsid w:val="00E431A3"/>
    <w:rsid w:val="00E43E7C"/>
    <w:rsid w:val="00E476ED"/>
    <w:rsid w:val="00E503D4"/>
    <w:rsid w:val="00E538FD"/>
    <w:rsid w:val="00E53F9E"/>
    <w:rsid w:val="00E5508B"/>
    <w:rsid w:val="00E55A2D"/>
    <w:rsid w:val="00E57C49"/>
    <w:rsid w:val="00E610BB"/>
    <w:rsid w:val="00E613B1"/>
    <w:rsid w:val="00E61978"/>
    <w:rsid w:val="00E61DE6"/>
    <w:rsid w:val="00E62584"/>
    <w:rsid w:val="00E63C5C"/>
    <w:rsid w:val="00E64291"/>
    <w:rsid w:val="00E653FB"/>
    <w:rsid w:val="00E65DEC"/>
    <w:rsid w:val="00E663F9"/>
    <w:rsid w:val="00E67DC1"/>
    <w:rsid w:val="00E703D0"/>
    <w:rsid w:val="00E706FA"/>
    <w:rsid w:val="00E70A59"/>
    <w:rsid w:val="00E70E59"/>
    <w:rsid w:val="00E71D14"/>
    <w:rsid w:val="00E71E8B"/>
    <w:rsid w:val="00E722F9"/>
    <w:rsid w:val="00E72C3F"/>
    <w:rsid w:val="00E73350"/>
    <w:rsid w:val="00E7385A"/>
    <w:rsid w:val="00E75CF1"/>
    <w:rsid w:val="00E76E12"/>
    <w:rsid w:val="00E80A1A"/>
    <w:rsid w:val="00E80D03"/>
    <w:rsid w:val="00E81A8A"/>
    <w:rsid w:val="00E82860"/>
    <w:rsid w:val="00E842EB"/>
    <w:rsid w:val="00E8431B"/>
    <w:rsid w:val="00E875AD"/>
    <w:rsid w:val="00E9035F"/>
    <w:rsid w:val="00E92E47"/>
    <w:rsid w:val="00E942C5"/>
    <w:rsid w:val="00EA1AC0"/>
    <w:rsid w:val="00EA1CB6"/>
    <w:rsid w:val="00EA3D97"/>
    <w:rsid w:val="00EA42C6"/>
    <w:rsid w:val="00EA4AF9"/>
    <w:rsid w:val="00EA61E6"/>
    <w:rsid w:val="00EA6DE0"/>
    <w:rsid w:val="00EA6F06"/>
    <w:rsid w:val="00EB151C"/>
    <w:rsid w:val="00EB18FB"/>
    <w:rsid w:val="00EB1CA0"/>
    <w:rsid w:val="00EB2A4C"/>
    <w:rsid w:val="00EB413C"/>
    <w:rsid w:val="00EB5A45"/>
    <w:rsid w:val="00EB6676"/>
    <w:rsid w:val="00EB69B4"/>
    <w:rsid w:val="00EB70D0"/>
    <w:rsid w:val="00EC3029"/>
    <w:rsid w:val="00EC66E0"/>
    <w:rsid w:val="00ED09C4"/>
    <w:rsid w:val="00ED1C41"/>
    <w:rsid w:val="00ED2D3D"/>
    <w:rsid w:val="00ED58D3"/>
    <w:rsid w:val="00ED723C"/>
    <w:rsid w:val="00EE063C"/>
    <w:rsid w:val="00EE170F"/>
    <w:rsid w:val="00EE262A"/>
    <w:rsid w:val="00EE4288"/>
    <w:rsid w:val="00EE6FC9"/>
    <w:rsid w:val="00EE7202"/>
    <w:rsid w:val="00EE7306"/>
    <w:rsid w:val="00EE7E8A"/>
    <w:rsid w:val="00EF0412"/>
    <w:rsid w:val="00EF18F4"/>
    <w:rsid w:val="00EF22D2"/>
    <w:rsid w:val="00EF3230"/>
    <w:rsid w:val="00EF3FCE"/>
    <w:rsid w:val="00F001C9"/>
    <w:rsid w:val="00F00DD1"/>
    <w:rsid w:val="00F00E51"/>
    <w:rsid w:val="00F016AE"/>
    <w:rsid w:val="00F044F0"/>
    <w:rsid w:val="00F05396"/>
    <w:rsid w:val="00F055F6"/>
    <w:rsid w:val="00F1059B"/>
    <w:rsid w:val="00F11125"/>
    <w:rsid w:val="00F13C83"/>
    <w:rsid w:val="00F13E1D"/>
    <w:rsid w:val="00F14A86"/>
    <w:rsid w:val="00F1521F"/>
    <w:rsid w:val="00F15324"/>
    <w:rsid w:val="00F15D22"/>
    <w:rsid w:val="00F15FBD"/>
    <w:rsid w:val="00F1705D"/>
    <w:rsid w:val="00F207B3"/>
    <w:rsid w:val="00F2286D"/>
    <w:rsid w:val="00F25580"/>
    <w:rsid w:val="00F26567"/>
    <w:rsid w:val="00F26978"/>
    <w:rsid w:val="00F308CE"/>
    <w:rsid w:val="00F327FC"/>
    <w:rsid w:val="00F34467"/>
    <w:rsid w:val="00F35B2D"/>
    <w:rsid w:val="00F3731E"/>
    <w:rsid w:val="00F378FE"/>
    <w:rsid w:val="00F407DD"/>
    <w:rsid w:val="00F4095F"/>
    <w:rsid w:val="00F44126"/>
    <w:rsid w:val="00F460A8"/>
    <w:rsid w:val="00F46727"/>
    <w:rsid w:val="00F5283C"/>
    <w:rsid w:val="00F52C09"/>
    <w:rsid w:val="00F575DF"/>
    <w:rsid w:val="00F60339"/>
    <w:rsid w:val="00F61293"/>
    <w:rsid w:val="00F61CCC"/>
    <w:rsid w:val="00F62B5D"/>
    <w:rsid w:val="00F6494D"/>
    <w:rsid w:val="00F65094"/>
    <w:rsid w:val="00F67360"/>
    <w:rsid w:val="00F70F30"/>
    <w:rsid w:val="00F71B73"/>
    <w:rsid w:val="00F72CBC"/>
    <w:rsid w:val="00F7381A"/>
    <w:rsid w:val="00F757E7"/>
    <w:rsid w:val="00F766ED"/>
    <w:rsid w:val="00F8224D"/>
    <w:rsid w:val="00F82B72"/>
    <w:rsid w:val="00F843BD"/>
    <w:rsid w:val="00F84BD6"/>
    <w:rsid w:val="00F87507"/>
    <w:rsid w:val="00F87809"/>
    <w:rsid w:val="00F91538"/>
    <w:rsid w:val="00F9375E"/>
    <w:rsid w:val="00F9497D"/>
    <w:rsid w:val="00F94AFA"/>
    <w:rsid w:val="00FA1F3C"/>
    <w:rsid w:val="00FA297D"/>
    <w:rsid w:val="00FA5716"/>
    <w:rsid w:val="00FA6174"/>
    <w:rsid w:val="00FA6860"/>
    <w:rsid w:val="00FB0464"/>
    <w:rsid w:val="00FB2222"/>
    <w:rsid w:val="00FB3671"/>
    <w:rsid w:val="00FB3C77"/>
    <w:rsid w:val="00FB649B"/>
    <w:rsid w:val="00FC1407"/>
    <w:rsid w:val="00FC2FE8"/>
    <w:rsid w:val="00FC35AA"/>
    <w:rsid w:val="00FC3E53"/>
    <w:rsid w:val="00FC3F13"/>
    <w:rsid w:val="00FC505F"/>
    <w:rsid w:val="00FC55B7"/>
    <w:rsid w:val="00FC58C9"/>
    <w:rsid w:val="00FC7929"/>
    <w:rsid w:val="00FC7B6D"/>
    <w:rsid w:val="00FD0D38"/>
    <w:rsid w:val="00FD27BB"/>
    <w:rsid w:val="00FD29E9"/>
    <w:rsid w:val="00FD4F41"/>
    <w:rsid w:val="00FD5454"/>
    <w:rsid w:val="00FD5895"/>
    <w:rsid w:val="00FE238D"/>
    <w:rsid w:val="00FE3CD2"/>
    <w:rsid w:val="00FE3F13"/>
    <w:rsid w:val="00FE5C18"/>
    <w:rsid w:val="00FE6437"/>
    <w:rsid w:val="00FF489A"/>
    <w:rsid w:val="00FF54B7"/>
    <w:rsid w:val="00FF69A3"/>
    <w:rsid w:val="00FF73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B8C91"/>
  <w15:docId w15:val="{960004D9-4F07-47E8-B0F9-D9AD1663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BE"/>
    <w:pPr>
      <w:jc w:val="center"/>
    </w:pPr>
    <w:rPr>
      <w:rFonts w:ascii="Times New Roman" w:eastAsia="Times New Roman" w:hAnsi="Times New Roman" w:cs="Times New Roman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73F2"/>
    <w:rPr>
      <w:sz w:val="22"/>
      <w:szCs w:val="22"/>
      <w:lang w:val="en-US" w:eastAsia="en-US"/>
    </w:rPr>
  </w:style>
  <w:style w:type="paragraph" w:styleId="ListParagraph">
    <w:name w:val="List Paragraph"/>
    <w:uiPriority w:val="34"/>
    <w:qFormat/>
    <w:rsid w:val="00AA73F2"/>
    <w:pPr>
      <w:ind w:left="720"/>
    </w:pPr>
    <w:rPr>
      <w:rFonts w:ascii="Times New Roman" w:eastAsia="Times New Roman" w:hAnsi="Times New Roman" w:cs="Times New Roman"/>
      <w:sz w:val="24"/>
      <w:lang w:val="en-GB" w:eastAsia="en-GB"/>
    </w:rPr>
  </w:style>
  <w:style w:type="table" w:styleId="TableGrid">
    <w:name w:val="Table Grid"/>
    <w:basedOn w:val="TableNormal"/>
    <w:uiPriority w:val="59"/>
    <w:rsid w:val="00713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6">
    <w:name w:val="Light Shading Accent 6"/>
    <w:basedOn w:val="TableNormal"/>
    <w:uiPriority w:val="60"/>
    <w:rsid w:val="00713FF6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MediumShading2-Accent2">
    <w:name w:val="Medium Shading 2 Accent 2"/>
    <w:basedOn w:val="TableNormal"/>
    <w:uiPriority w:val="64"/>
    <w:rsid w:val="00713FF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2">
    <w:name w:val="Medium Grid 3 Accent 2"/>
    <w:basedOn w:val="TableNormal"/>
    <w:uiPriority w:val="69"/>
    <w:rsid w:val="00713FF6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List2-Accent2">
    <w:name w:val="Medium List 2 Accent 2"/>
    <w:basedOn w:val="TableNormal"/>
    <w:uiPriority w:val="66"/>
    <w:rsid w:val="00713FF6"/>
    <w:rPr>
      <w:rFonts w:ascii="Cambria" w:eastAsia="Times New Roman" w:hAnsi="Cambria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285585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Grid-Accent2">
    <w:name w:val="Light Grid Accent 2"/>
    <w:basedOn w:val="TableNormal"/>
    <w:uiPriority w:val="62"/>
    <w:rsid w:val="00211C83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903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035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356C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6356C6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356C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6356C6"/>
    <w:rPr>
      <w:rFonts w:ascii="Times New Roman" w:eastAsia="Times New Roman" w:hAnsi="Times New Roman" w:cs="Times New Roman"/>
      <w:szCs w:val="20"/>
    </w:rPr>
  </w:style>
  <w:style w:type="paragraph" w:customStyle="1" w:styleId="Default">
    <w:name w:val="Default"/>
    <w:rsid w:val="00066C59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B072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100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045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4460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posko_pusat\D.%20POSKO%202016\D.%20LAPORAN%20SITUASI\1.%20ACEH\Kab.%20Pidie%20Jaya\Laporan%20Situasi%2013%20Gempa%20Prov%20%20Aceh%20ed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fbb367-a838-48d9-8822-6b33ec712ad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F09BD8BF089A4E924CB18FA49BA7A3" ma:contentTypeVersion="17" ma:contentTypeDescription="Create a new document." ma:contentTypeScope="" ma:versionID="04ad70997cce84f77e378cdea79f837a">
  <xsd:schema xmlns:xsd="http://www.w3.org/2001/XMLSchema" xmlns:xs="http://www.w3.org/2001/XMLSchema" xmlns:p="http://schemas.microsoft.com/office/2006/metadata/properties" xmlns:ns3="fefbb367-a838-48d9-8822-6b33ec712ad2" xmlns:ns4="8e0a0ccb-6b5e-44b3-af50-82bc477e3b6a" targetNamespace="http://schemas.microsoft.com/office/2006/metadata/properties" ma:root="true" ma:fieldsID="6228ce4c12e30c186b39f091242f4cc0" ns3:_="" ns4:_="">
    <xsd:import namespace="fefbb367-a838-48d9-8822-6b33ec712ad2"/>
    <xsd:import namespace="8e0a0ccb-6b5e-44b3-af50-82bc477e3b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bb367-a838-48d9-8822-6b33ec712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0a0ccb-6b5e-44b3-af50-82bc477e3b6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894B4-FFBF-40B5-B2C8-F3267BE4162E}">
  <ds:schemaRefs>
    <ds:schemaRef ds:uri="http://schemas.microsoft.com/office/2006/metadata/properties"/>
    <ds:schemaRef ds:uri="http://schemas.microsoft.com/office/infopath/2007/PartnerControls"/>
    <ds:schemaRef ds:uri="fefbb367-a838-48d9-8822-6b33ec712ad2"/>
  </ds:schemaRefs>
</ds:datastoreItem>
</file>

<file path=customXml/itemProps2.xml><?xml version="1.0" encoding="utf-8"?>
<ds:datastoreItem xmlns:ds="http://schemas.openxmlformats.org/officeDocument/2006/customXml" ds:itemID="{B471332C-C76E-44D2-BA0D-B142180AB5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4F30DD-4139-4957-9D74-AA20C245E1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0825AF-CF03-4699-A8E2-8C2D725098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fbb367-a838-48d9-8822-6b33ec712ad2"/>
    <ds:schemaRef ds:uri="8e0a0ccb-6b5e-44b3-af50-82bc477e3b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Z:\posko_pusat\D. POSKO 2016\D. LAPORAN SITUASI\1. ACEH\Kab. Pidie Jaya\Laporan Situasi 13 Gempa Prov  Aceh edt.dot</Template>
  <TotalTime>1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posko_pusat</dc:creator>
  <cp:lastModifiedBy>Muhammad Rofi Firdaus</cp:lastModifiedBy>
  <cp:revision>3</cp:revision>
  <cp:lastPrinted>2017-07-19T04:56:00Z</cp:lastPrinted>
  <dcterms:created xsi:type="dcterms:W3CDTF">2025-09-12T08:31:00Z</dcterms:created>
  <dcterms:modified xsi:type="dcterms:W3CDTF">2026-03-25T09:53:00Z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0x01010098F09BD8BF089A4E924CB18FA49BA7A3</vt:lpwstr>
  </property>
</Properties>
</file>